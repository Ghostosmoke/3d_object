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5017" w14:textId="77777777" w:rsidR="008E0A0B" w:rsidRPr="008E0A0B" w:rsidRDefault="008E0A0B" w:rsidP="008E0A0B">
      <w:pPr>
        <w:tabs>
          <w:tab w:val="left" w:pos="0"/>
          <w:tab w:val="left" w:pos="284"/>
        </w:tabs>
        <w:spacing w:after="0" w:line="240" w:lineRule="auto"/>
        <w:ind w:left="-709" w:right="282" w:firstLine="425"/>
        <w:jc w:val="center"/>
        <w:rPr>
          <w:rFonts w:ascii="Times New Roman" w:hAnsi="Times New Roman"/>
          <w:sz w:val="28"/>
          <w:szCs w:val="28"/>
        </w:rPr>
      </w:pPr>
      <w:r w:rsidRPr="008E0A0B"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08442DE" w14:textId="77777777" w:rsidR="008E0A0B" w:rsidRPr="008E0A0B" w:rsidRDefault="008E0A0B" w:rsidP="008E0A0B">
      <w:pPr>
        <w:tabs>
          <w:tab w:val="left" w:pos="0"/>
          <w:tab w:val="left" w:pos="284"/>
        </w:tabs>
        <w:spacing w:after="0" w:line="240" w:lineRule="auto"/>
        <w:ind w:left="-709" w:right="282" w:firstLine="425"/>
        <w:jc w:val="center"/>
        <w:rPr>
          <w:rFonts w:ascii="Times New Roman" w:hAnsi="Times New Roman"/>
          <w:sz w:val="28"/>
          <w:szCs w:val="28"/>
        </w:rPr>
      </w:pPr>
      <w:r w:rsidRPr="008E0A0B"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4D06278C" w14:textId="77777777" w:rsidR="008E0A0B" w:rsidRPr="008E0A0B" w:rsidRDefault="008E0A0B" w:rsidP="008E0A0B">
      <w:pPr>
        <w:tabs>
          <w:tab w:val="left" w:pos="0"/>
          <w:tab w:val="left" w:pos="284"/>
        </w:tabs>
        <w:spacing w:after="0" w:line="240" w:lineRule="auto"/>
        <w:ind w:left="-709" w:right="282" w:firstLine="425"/>
        <w:jc w:val="center"/>
        <w:rPr>
          <w:rFonts w:ascii="Times New Roman" w:hAnsi="Times New Roman"/>
          <w:sz w:val="28"/>
          <w:szCs w:val="28"/>
        </w:rPr>
      </w:pPr>
      <w:r w:rsidRPr="008E0A0B">
        <w:rPr>
          <w:rFonts w:ascii="Times New Roman" w:hAnsi="Times New Roman"/>
          <w:sz w:val="28"/>
          <w:szCs w:val="28"/>
        </w:rPr>
        <w:t>высшего образования</w:t>
      </w:r>
    </w:p>
    <w:p w14:paraId="00280B17" w14:textId="77777777" w:rsidR="008E0A0B" w:rsidRPr="008E0A0B" w:rsidRDefault="008E0A0B" w:rsidP="008E0A0B">
      <w:pPr>
        <w:tabs>
          <w:tab w:val="left" w:pos="0"/>
          <w:tab w:val="left" w:pos="284"/>
        </w:tabs>
        <w:spacing w:after="0" w:line="240" w:lineRule="auto"/>
        <w:ind w:left="-709" w:right="282" w:firstLine="425"/>
        <w:jc w:val="center"/>
        <w:rPr>
          <w:rFonts w:ascii="Times New Roman" w:hAnsi="Times New Roman"/>
          <w:b/>
          <w:sz w:val="28"/>
          <w:szCs w:val="28"/>
        </w:rPr>
      </w:pPr>
      <w:r w:rsidRPr="008E0A0B">
        <w:rPr>
          <w:rFonts w:ascii="Times New Roman" w:hAnsi="Times New Roman"/>
          <w:b/>
          <w:sz w:val="28"/>
          <w:szCs w:val="28"/>
        </w:rPr>
        <w:t>«КУБАНСКИЙ ГОСУДАРСТВЕННЫЙ УНИВЕРСИТЕТ»</w:t>
      </w:r>
    </w:p>
    <w:p w14:paraId="1B3E340B" w14:textId="77777777" w:rsidR="008E0A0B" w:rsidRPr="008E0A0B" w:rsidRDefault="008E0A0B" w:rsidP="008E0A0B">
      <w:pPr>
        <w:tabs>
          <w:tab w:val="left" w:pos="0"/>
          <w:tab w:val="left" w:pos="284"/>
        </w:tabs>
        <w:spacing w:after="0" w:line="240" w:lineRule="auto"/>
        <w:ind w:left="-709" w:right="282" w:firstLine="425"/>
        <w:jc w:val="center"/>
        <w:rPr>
          <w:rFonts w:ascii="Times New Roman" w:hAnsi="Times New Roman"/>
          <w:b/>
          <w:sz w:val="28"/>
          <w:szCs w:val="28"/>
        </w:rPr>
      </w:pPr>
      <w:r w:rsidRPr="008E0A0B">
        <w:rPr>
          <w:rFonts w:ascii="Times New Roman" w:hAnsi="Times New Roman"/>
          <w:b/>
          <w:sz w:val="28"/>
          <w:szCs w:val="28"/>
        </w:rPr>
        <w:t>(ФГБОУ ВО «КубГУ»)</w:t>
      </w:r>
    </w:p>
    <w:p w14:paraId="3C5F56CD" w14:textId="77777777" w:rsidR="008E0A0B" w:rsidRPr="008E0A0B" w:rsidRDefault="008E0A0B" w:rsidP="008E0A0B">
      <w:pPr>
        <w:tabs>
          <w:tab w:val="left" w:pos="0"/>
          <w:tab w:val="left" w:pos="284"/>
        </w:tabs>
        <w:ind w:left="-709" w:right="282" w:firstLine="425"/>
        <w:jc w:val="center"/>
        <w:rPr>
          <w:rFonts w:ascii="Times New Roman" w:hAnsi="Times New Roman"/>
          <w:b/>
          <w:sz w:val="28"/>
          <w:szCs w:val="28"/>
        </w:rPr>
      </w:pPr>
    </w:p>
    <w:p w14:paraId="3091BF4E" w14:textId="77777777" w:rsidR="008E0A0B" w:rsidRPr="008E0A0B" w:rsidRDefault="008E0A0B" w:rsidP="008E0A0B">
      <w:pPr>
        <w:tabs>
          <w:tab w:val="left" w:pos="0"/>
          <w:tab w:val="left" w:pos="284"/>
        </w:tabs>
        <w:ind w:left="-709" w:right="282" w:firstLine="425"/>
        <w:jc w:val="center"/>
        <w:rPr>
          <w:rFonts w:ascii="Times New Roman" w:hAnsi="Times New Roman"/>
          <w:sz w:val="28"/>
          <w:szCs w:val="28"/>
        </w:rPr>
      </w:pPr>
      <w:r w:rsidRPr="008E0A0B">
        <w:rPr>
          <w:rFonts w:ascii="Times New Roman" w:hAnsi="Times New Roman"/>
          <w:sz w:val="28"/>
          <w:szCs w:val="28"/>
        </w:rPr>
        <w:t>Факультет математики и компьютерных наук</w:t>
      </w:r>
    </w:p>
    <w:p w14:paraId="6264DC17" w14:textId="77777777" w:rsidR="008E0A0B" w:rsidRPr="008E0A0B" w:rsidRDefault="008E0A0B" w:rsidP="008E0A0B">
      <w:pPr>
        <w:tabs>
          <w:tab w:val="left" w:pos="0"/>
          <w:tab w:val="left" w:pos="284"/>
        </w:tabs>
        <w:ind w:left="-709" w:right="282" w:firstLine="425"/>
        <w:jc w:val="center"/>
        <w:rPr>
          <w:rFonts w:ascii="Times New Roman" w:hAnsi="Times New Roman"/>
          <w:sz w:val="28"/>
          <w:szCs w:val="28"/>
        </w:rPr>
      </w:pPr>
      <w:r w:rsidRPr="008E0A0B">
        <w:rPr>
          <w:rFonts w:ascii="Times New Roman" w:hAnsi="Times New Roman"/>
          <w:sz w:val="28"/>
          <w:szCs w:val="28"/>
        </w:rPr>
        <w:t>Кафедра математических и компьютерных методов</w:t>
      </w:r>
    </w:p>
    <w:p w14:paraId="525C4681" w14:textId="77777777" w:rsidR="008E0A0B" w:rsidRPr="008E0A0B" w:rsidRDefault="008E0A0B" w:rsidP="008E0A0B">
      <w:pPr>
        <w:tabs>
          <w:tab w:val="left" w:pos="0"/>
          <w:tab w:val="left" w:pos="284"/>
        </w:tabs>
        <w:ind w:left="-709" w:right="282" w:firstLine="425"/>
        <w:jc w:val="center"/>
        <w:rPr>
          <w:rFonts w:ascii="Times New Roman" w:hAnsi="Times New Roman"/>
          <w:b/>
          <w:sz w:val="28"/>
          <w:szCs w:val="28"/>
        </w:rPr>
      </w:pPr>
    </w:p>
    <w:p w14:paraId="3909AF23" w14:textId="77777777" w:rsidR="008E0A0B" w:rsidRPr="008E0A0B" w:rsidRDefault="008E0A0B" w:rsidP="008E0A0B">
      <w:pPr>
        <w:tabs>
          <w:tab w:val="left" w:pos="0"/>
          <w:tab w:val="left" w:pos="284"/>
        </w:tabs>
        <w:ind w:left="-709" w:right="282" w:firstLine="425"/>
        <w:jc w:val="center"/>
        <w:rPr>
          <w:rFonts w:ascii="Times New Roman" w:hAnsi="Times New Roman"/>
          <w:b/>
          <w:sz w:val="28"/>
          <w:szCs w:val="28"/>
        </w:rPr>
      </w:pPr>
    </w:p>
    <w:p w14:paraId="43909740" w14:textId="77777777" w:rsidR="008E0A0B" w:rsidRPr="008E0A0B" w:rsidRDefault="008E0A0B" w:rsidP="008E0A0B">
      <w:pPr>
        <w:tabs>
          <w:tab w:val="left" w:pos="0"/>
          <w:tab w:val="left" w:pos="284"/>
        </w:tabs>
        <w:ind w:left="-709" w:right="282" w:firstLine="425"/>
        <w:jc w:val="center"/>
        <w:rPr>
          <w:rFonts w:ascii="Times New Roman" w:hAnsi="Times New Roman"/>
          <w:b/>
          <w:sz w:val="28"/>
          <w:szCs w:val="28"/>
        </w:rPr>
      </w:pPr>
    </w:p>
    <w:p w14:paraId="1D073B4F" w14:textId="77777777" w:rsidR="008E0A0B" w:rsidRPr="008E0A0B" w:rsidRDefault="008E0A0B" w:rsidP="008E0A0B">
      <w:pPr>
        <w:tabs>
          <w:tab w:val="left" w:pos="0"/>
          <w:tab w:val="left" w:pos="284"/>
        </w:tabs>
        <w:ind w:left="-709" w:right="282" w:firstLine="425"/>
        <w:jc w:val="center"/>
        <w:rPr>
          <w:rFonts w:ascii="Times New Roman" w:hAnsi="Times New Roman"/>
          <w:b/>
          <w:sz w:val="28"/>
          <w:szCs w:val="28"/>
        </w:rPr>
      </w:pPr>
    </w:p>
    <w:p w14:paraId="4243F521" w14:textId="77777777" w:rsidR="008E0A0B" w:rsidRPr="008E0A0B" w:rsidRDefault="008E0A0B" w:rsidP="008E0A0B">
      <w:pPr>
        <w:tabs>
          <w:tab w:val="left" w:pos="0"/>
          <w:tab w:val="left" w:pos="284"/>
        </w:tabs>
        <w:ind w:left="-709" w:right="282" w:firstLine="425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 w:rsidRPr="008E0A0B">
        <w:rPr>
          <w:rFonts w:ascii="Times New Roman" w:hAnsi="Times New Roman"/>
          <w:b/>
          <w:bCs/>
          <w:caps/>
          <w:sz w:val="28"/>
          <w:szCs w:val="28"/>
        </w:rPr>
        <w:t>3D Sine Wave Knot: Процедурная генерация и анимация в Ursina</w:t>
      </w:r>
    </w:p>
    <w:p w14:paraId="2C8A3BD2" w14:textId="77777777" w:rsidR="008E0A0B" w:rsidRPr="008E0A0B" w:rsidRDefault="008E0A0B" w:rsidP="008E0A0B">
      <w:pPr>
        <w:tabs>
          <w:tab w:val="left" w:pos="0"/>
          <w:tab w:val="left" w:pos="284"/>
        </w:tabs>
        <w:ind w:left="-709" w:right="282" w:firstLine="425"/>
        <w:jc w:val="center"/>
        <w:rPr>
          <w:rFonts w:ascii="Times New Roman" w:hAnsi="Times New Roman"/>
          <w:b/>
          <w:sz w:val="28"/>
          <w:szCs w:val="28"/>
        </w:rPr>
      </w:pPr>
    </w:p>
    <w:p w14:paraId="4E25BF42" w14:textId="77777777" w:rsidR="008E0A0B" w:rsidRPr="008E0A0B" w:rsidRDefault="008E0A0B" w:rsidP="008E0A0B">
      <w:pPr>
        <w:tabs>
          <w:tab w:val="left" w:pos="0"/>
          <w:tab w:val="left" w:pos="284"/>
        </w:tabs>
        <w:ind w:left="-709" w:right="282" w:firstLine="425"/>
        <w:jc w:val="center"/>
        <w:rPr>
          <w:rFonts w:ascii="Times New Roman" w:hAnsi="Times New Roman"/>
          <w:b/>
          <w:sz w:val="28"/>
          <w:szCs w:val="28"/>
        </w:rPr>
      </w:pPr>
    </w:p>
    <w:p w14:paraId="19271AE6" w14:textId="77777777" w:rsidR="008E0A0B" w:rsidRPr="008E0A0B" w:rsidRDefault="008E0A0B" w:rsidP="008E0A0B">
      <w:pPr>
        <w:tabs>
          <w:tab w:val="left" w:pos="0"/>
          <w:tab w:val="left" w:pos="284"/>
        </w:tabs>
        <w:ind w:left="-709" w:right="282" w:firstLine="425"/>
        <w:jc w:val="center"/>
        <w:rPr>
          <w:rFonts w:ascii="Times New Roman" w:hAnsi="Times New Roman"/>
          <w:b/>
          <w:sz w:val="28"/>
          <w:szCs w:val="28"/>
        </w:rPr>
      </w:pPr>
    </w:p>
    <w:p w14:paraId="0C3FADD1" w14:textId="77777777" w:rsidR="008E0A0B" w:rsidRPr="008E0A0B" w:rsidRDefault="008E0A0B" w:rsidP="008E0A0B">
      <w:pPr>
        <w:tabs>
          <w:tab w:val="left" w:pos="0"/>
          <w:tab w:val="left" w:pos="284"/>
        </w:tabs>
        <w:ind w:left="-709" w:right="282" w:firstLine="425"/>
        <w:jc w:val="center"/>
        <w:rPr>
          <w:rFonts w:ascii="Times New Roman" w:hAnsi="Times New Roman"/>
          <w:b/>
          <w:sz w:val="28"/>
          <w:szCs w:val="28"/>
        </w:rPr>
      </w:pPr>
    </w:p>
    <w:p w14:paraId="01FBF09D" w14:textId="77777777" w:rsidR="008E0A0B" w:rsidRPr="008E0A0B" w:rsidRDefault="008E0A0B" w:rsidP="008E0A0B">
      <w:pPr>
        <w:tabs>
          <w:tab w:val="left" w:pos="0"/>
          <w:tab w:val="left" w:pos="284"/>
          <w:tab w:val="right" w:leader="underscore" w:pos="9356"/>
        </w:tabs>
        <w:spacing w:after="120" w:line="0" w:lineRule="atLeast"/>
        <w:ind w:left="6096" w:right="282" w:firstLine="425"/>
        <w:jc w:val="both"/>
        <w:rPr>
          <w:rFonts w:ascii="Times New Roman" w:hAnsi="Times New Roman"/>
          <w:sz w:val="28"/>
          <w:szCs w:val="28"/>
        </w:rPr>
      </w:pPr>
      <w:r w:rsidRPr="008E0A0B">
        <w:rPr>
          <w:rFonts w:ascii="Times New Roman" w:hAnsi="Times New Roman"/>
          <w:sz w:val="28"/>
          <w:szCs w:val="28"/>
        </w:rPr>
        <w:t xml:space="preserve">Работу выполнил  </w:t>
      </w:r>
    </w:p>
    <w:p w14:paraId="394A67AA" w14:textId="77777777" w:rsidR="008E0A0B" w:rsidRPr="008E0A0B" w:rsidRDefault="008E0A0B" w:rsidP="008E0A0B">
      <w:pPr>
        <w:tabs>
          <w:tab w:val="left" w:pos="0"/>
          <w:tab w:val="left" w:pos="284"/>
          <w:tab w:val="right" w:leader="underscore" w:pos="9356"/>
        </w:tabs>
        <w:spacing w:after="120" w:line="0" w:lineRule="atLeast"/>
        <w:ind w:left="6096" w:right="282" w:firstLine="425"/>
        <w:jc w:val="both"/>
        <w:rPr>
          <w:rFonts w:ascii="Times New Roman" w:hAnsi="Times New Roman"/>
          <w:sz w:val="28"/>
          <w:szCs w:val="28"/>
        </w:rPr>
      </w:pPr>
      <w:r w:rsidRPr="008E0A0B">
        <w:rPr>
          <w:rFonts w:ascii="Times New Roman" w:hAnsi="Times New Roman"/>
          <w:sz w:val="28"/>
          <w:szCs w:val="28"/>
        </w:rPr>
        <w:t>студент 1 курса</w:t>
      </w:r>
    </w:p>
    <w:p w14:paraId="7677BA2D" w14:textId="77777777" w:rsidR="008E0A0B" w:rsidRPr="008E0A0B" w:rsidRDefault="008E0A0B" w:rsidP="008E0A0B">
      <w:pPr>
        <w:tabs>
          <w:tab w:val="left" w:pos="0"/>
          <w:tab w:val="left" w:pos="284"/>
          <w:tab w:val="right" w:leader="underscore" w:pos="9356"/>
        </w:tabs>
        <w:spacing w:after="120" w:line="0" w:lineRule="atLeast"/>
        <w:ind w:left="6096" w:right="282" w:firstLine="425"/>
        <w:jc w:val="both"/>
        <w:rPr>
          <w:rFonts w:ascii="Times New Roman" w:hAnsi="Times New Roman"/>
          <w:sz w:val="28"/>
          <w:szCs w:val="28"/>
        </w:rPr>
      </w:pPr>
      <w:r w:rsidRPr="008E0A0B">
        <w:rPr>
          <w:rFonts w:ascii="Times New Roman" w:hAnsi="Times New Roman"/>
          <w:sz w:val="28"/>
          <w:szCs w:val="28"/>
        </w:rPr>
        <w:t>Сула-Петровский С.С.</w:t>
      </w:r>
    </w:p>
    <w:p w14:paraId="6A2E43E3" w14:textId="77777777" w:rsidR="008E0A0B" w:rsidRPr="008E0A0B" w:rsidRDefault="008E0A0B" w:rsidP="008E0A0B">
      <w:pPr>
        <w:tabs>
          <w:tab w:val="left" w:pos="0"/>
          <w:tab w:val="left" w:pos="284"/>
          <w:tab w:val="right" w:leader="underscore" w:pos="9356"/>
        </w:tabs>
        <w:spacing w:after="120" w:line="0" w:lineRule="atLeast"/>
        <w:ind w:left="-709" w:right="282" w:firstLine="425"/>
        <w:jc w:val="both"/>
        <w:rPr>
          <w:rFonts w:ascii="Times New Roman" w:hAnsi="Times New Roman"/>
          <w:sz w:val="28"/>
          <w:szCs w:val="28"/>
        </w:rPr>
      </w:pPr>
    </w:p>
    <w:p w14:paraId="0BEF38E7" w14:textId="77777777" w:rsidR="008E0A0B" w:rsidRPr="008E0A0B" w:rsidRDefault="008E0A0B" w:rsidP="008E0A0B">
      <w:pPr>
        <w:tabs>
          <w:tab w:val="left" w:pos="0"/>
          <w:tab w:val="left" w:pos="284"/>
          <w:tab w:val="right" w:leader="underscore" w:pos="9356"/>
        </w:tabs>
        <w:spacing w:after="120" w:line="0" w:lineRule="atLeast"/>
        <w:ind w:left="-709" w:right="282" w:firstLine="425"/>
        <w:jc w:val="both"/>
        <w:rPr>
          <w:rFonts w:ascii="Times New Roman" w:hAnsi="Times New Roman"/>
          <w:sz w:val="28"/>
          <w:szCs w:val="28"/>
        </w:rPr>
      </w:pPr>
    </w:p>
    <w:p w14:paraId="7366BCCC" w14:textId="77777777" w:rsidR="008E0A0B" w:rsidRPr="008E0A0B" w:rsidRDefault="008E0A0B" w:rsidP="008E0A0B">
      <w:pPr>
        <w:tabs>
          <w:tab w:val="left" w:pos="0"/>
          <w:tab w:val="left" w:pos="284"/>
          <w:tab w:val="right" w:leader="underscore" w:pos="9356"/>
        </w:tabs>
        <w:spacing w:after="120" w:line="0" w:lineRule="atLeast"/>
        <w:ind w:left="-709" w:right="282" w:firstLine="425"/>
        <w:jc w:val="both"/>
        <w:rPr>
          <w:rFonts w:ascii="Times New Roman" w:hAnsi="Times New Roman"/>
          <w:sz w:val="28"/>
          <w:szCs w:val="28"/>
        </w:rPr>
      </w:pPr>
    </w:p>
    <w:p w14:paraId="4765D7DE" w14:textId="77777777" w:rsidR="008E0A0B" w:rsidRPr="008E0A0B" w:rsidRDefault="008E0A0B" w:rsidP="008E0A0B">
      <w:pPr>
        <w:tabs>
          <w:tab w:val="left" w:pos="0"/>
          <w:tab w:val="left" w:pos="284"/>
          <w:tab w:val="right" w:leader="underscore" w:pos="9356"/>
        </w:tabs>
        <w:spacing w:after="120" w:line="0" w:lineRule="atLeast"/>
        <w:ind w:left="-709" w:right="282" w:firstLine="425"/>
        <w:jc w:val="both"/>
        <w:rPr>
          <w:rFonts w:ascii="Times New Roman" w:hAnsi="Times New Roman"/>
          <w:sz w:val="28"/>
          <w:szCs w:val="28"/>
        </w:rPr>
      </w:pPr>
    </w:p>
    <w:p w14:paraId="29173FEF" w14:textId="77777777" w:rsidR="008E0A0B" w:rsidRPr="008E0A0B" w:rsidRDefault="008E0A0B" w:rsidP="008E0A0B">
      <w:pPr>
        <w:tabs>
          <w:tab w:val="left" w:pos="0"/>
          <w:tab w:val="left" w:pos="284"/>
          <w:tab w:val="right" w:leader="underscore" w:pos="9356"/>
        </w:tabs>
        <w:spacing w:after="120" w:line="0" w:lineRule="atLeast"/>
        <w:ind w:left="-709" w:right="282" w:firstLine="425"/>
        <w:jc w:val="both"/>
        <w:rPr>
          <w:rFonts w:ascii="Times New Roman" w:hAnsi="Times New Roman"/>
          <w:sz w:val="28"/>
          <w:szCs w:val="28"/>
        </w:rPr>
      </w:pPr>
    </w:p>
    <w:p w14:paraId="7BFC76F5" w14:textId="77777777" w:rsidR="008E0A0B" w:rsidRPr="008E0A0B" w:rsidRDefault="008E0A0B" w:rsidP="008E0A0B">
      <w:pPr>
        <w:tabs>
          <w:tab w:val="left" w:pos="0"/>
          <w:tab w:val="left" w:pos="284"/>
          <w:tab w:val="right" w:leader="underscore" w:pos="9356"/>
        </w:tabs>
        <w:spacing w:after="120" w:line="0" w:lineRule="atLeast"/>
        <w:ind w:left="-709" w:right="282" w:firstLine="425"/>
        <w:jc w:val="both"/>
        <w:rPr>
          <w:rFonts w:ascii="Times New Roman" w:hAnsi="Times New Roman"/>
          <w:sz w:val="28"/>
          <w:szCs w:val="28"/>
        </w:rPr>
      </w:pPr>
    </w:p>
    <w:p w14:paraId="1F6C8B9E" w14:textId="77777777" w:rsidR="008E0A0B" w:rsidRPr="008E0A0B" w:rsidRDefault="008E0A0B" w:rsidP="008E0A0B">
      <w:pPr>
        <w:tabs>
          <w:tab w:val="left" w:pos="0"/>
          <w:tab w:val="left" w:pos="284"/>
          <w:tab w:val="right" w:leader="underscore" w:pos="9356"/>
        </w:tabs>
        <w:spacing w:after="120" w:line="0" w:lineRule="atLeast"/>
        <w:ind w:left="-709" w:right="282" w:firstLine="425"/>
        <w:jc w:val="both"/>
        <w:rPr>
          <w:rFonts w:ascii="Times New Roman" w:hAnsi="Times New Roman"/>
          <w:sz w:val="28"/>
          <w:szCs w:val="28"/>
        </w:rPr>
      </w:pPr>
    </w:p>
    <w:p w14:paraId="2234F48E" w14:textId="77777777" w:rsidR="008E0A0B" w:rsidRPr="008E0A0B" w:rsidRDefault="008E0A0B" w:rsidP="008E0A0B">
      <w:pPr>
        <w:tabs>
          <w:tab w:val="left" w:pos="0"/>
          <w:tab w:val="left" w:pos="284"/>
          <w:tab w:val="right" w:leader="underscore" w:pos="9356"/>
        </w:tabs>
        <w:spacing w:after="120" w:line="0" w:lineRule="atLeast"/>
        <w:ind w:left="-709" w:right="282" w:firstLine="425"/>
        <w:jc w:val="center"/>
        <w:rPr>
          <w:rFonts w:ascii="Times New Roman" w:hAnsi="Times New Roman"/>
          <w:sz w:val="28"/>
          <w:szCs w:val="28"/>
        </w:rPr>
      </w:pPr>
      <w:r w:rsidRPr="008E0A0B">
        <w:rPr>
          <w:rFonts w:ascii="Times New Roman" w:hAnsi="Times New Roman"/>
          <w:sz w:val="28"/>
          <w:szCs w:val="28"/>
        </w:rPr>
        <w:t>Краснодар 2025</w:t>
      </w:r>
    </w:p>
    <w:p w14:paraId="6496C25A" w14:textId="77777777" w:rsidR="008E0A0B" w:rsidRPr="008E0A0B" w:rsidRDefault="008E0A0B" w:rsidP="008E0A0B">
      <w:pPr>
        <w:tabs>
          <w:tab w:val="left" w:pos="0"/>
          <w:tab w:val="left" w:pos="284"/>
        </w:tabs>
        <w:ind w:left="-709" w:right="282" w:firstLine="425"/>
        <w:rPr>
          <w:rFonts w:ascii="Times New Roman" w:hAnsi="Times New Roman"/>
          <w:sz w:val="28"/>
          <w:szCs w:val="28"/>
        </w:rPr>
      </w:pPr>
      <w:r w:rsidRPr="008E0A0B">
        <w:rPr>
          <w:rFonts w:ascii="Times New Roman" w:hAnsi="Times New Roman"/>
          <w:sz w:val="28"/>
          <w:szCs w:val="28"/>
        </w:rPr>
        <w:br w:type="page"/>
      </w:r>
    </w:p>
    <w:p w14:paraId="4D5865F2" w14:textId="77777777" w:rsidR="008E0A0B" w:rsidRDefault="008E0A0B" w:rsidP="008E0A0B">
      <w:pPr>
        <w:tabs>
          <w:tab w:val="left" w:pos="0"/>
          <w:tab w:val="left" w:pos="284"/>
          <w:tab w:val="right" w:leader="underscore" w:pos="9356"/>
        </w:tabs>
        <w:spacing w:after="120" w:line="360" w:lineRule="auto"/>
        <w:ind w:left="-709" w:right="282" w:firstLine="425"/>
        <w:jc w:val="center"/>
        <w:rPr>
          <w:noProof/>
        </w:rPr>
      </w:pPr>
      <w:r w:rsidRPr="008E0A0B">
        <w:rPr>
          <w:rFonts w:ascii="Times New Roman" w:hAnsi="Times New Roman"/>
          <w:b/>
          <w:sz w:val="28"/>
          <w:szCs w:val="28"/>
        </w:rPr>
        <w:lastRenderedPageBreak/>
        <w:t>СОДЕРЖАНИЕ</w:t>
      </w:r>
      <w:r w:rsidRPr="008E0A0B">
        <w:rPr>
          <w:rFonts w:ascii="Times New Roman" w:hAnsi="Times New Roman"/>
          <w:b/>
          <w:sz w:val="28"/>
          <w:szCs w:val="28"/>
        </w:rPr>
        <w:fldChar w:fldCharType="begin"/>
      </w:r>
      <w:r w:rsidRPr="008E0A0B">
        <w:rPr>
          <w:rFonts w:ascii="Times New Roman" w:hAnsi="Times New Roman"/>
          <w:b/>
          <w:sz w:val="28"/>
          <w:szCs w:val="28"/>
        </w:rPr>
        <w:instrText xml:space="preserve"> TOC \o "1-3" \h \z \u </w:instrText>
      </w:r>
      <w:r w:rsidRPr="008E0A0B">
        <w:rPr>
          <w:rFonts w:ascii="Times New Roman" w:hAnsi="Times New Roman"/>
          <w:b/>
          <w:sz w:val="28"/>
          <w:szCs w:val="28"/>
        </w:rPr>
        <w:fldChar w:fldCharType="separate"/>
      </w:r>
    </w:p>
    <w:p w14:paraId="534BE59B" w14:textId="748ABDCD" w:rsidR="008E0A0B" w:rsidRDefault="008E0A0B">
      <w:pPr>
        <w:pStyle w:val="18"/>
        <w:tabs>
          <w:tab w:val="right" w:leader="underscore" w:pos="9628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50362" w:history="1">
        <w:r w:rsidRPr="001F77B3">
          <w:rPr>
            <w:rStyle w:val="ab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_Toc224550362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B44C58" w14:textId="6999328A" w:rsidR="008E0A0B" w:rsidRDefault="008E0A0B">
      <w:pPr>
        <w:pStyle w:val="18"/>
        <w:tabs>
          <w:tab w:val="right" w:leader="underscore" w:pos="9628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50363" w:history="1">
        <w:r w:rsidRPr="001F77B3">
          <w:rPr>
            <w:rStyle w:val="ab"/>
            <w:noProof/>
          </w:rPr>
          <w:t>ГЛАВА 1. ТЕОРЕТИЧЕСКИЕ ОСНОВЫ ПРОЦЕДУРНОЙ ГЕНЕРАЦИИ ТРЕХМЕРНОЙ ГРАФИКИ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_Toc224550363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E18810" w14:textId="4559A410" w:rsidR="008E0A0B" w:rsidRDefault="008E0A0B">
      <w:pPr>
        <w:pStyle w:val="23"/>
        <w:tabs>
          <w:tab w:val="right" w:leader="underscore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50364" w:history="1">
        <w:r w:rsidRPr="001F77B3">
          <w:rPr>
            <w:rStyle w:val="ab"/>
            <w:noProof/>
          </w:rPr>
          <w:t>1.1. Принципы построения полигональных моделей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_Toc224550364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2D9B37" w14:textId="31BE90FC" w:rsidR="008E0A0B" w:rsidRDefault="008E0A0B">
      <w:pPr>
        <w:pStyle w:val="23"/>
        <w:tabs>
          <w:tab w:val="right" w:leader="underscore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50365" w:history="1">
        <w:r w:rsidRPr="001F77B3">
          <w:rPr>
            <w:rStyle w:val="ab"/>
            <w:noProof/>
          </w:rPr>
          <w:t>1.2. Концепция процедурной генерации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_Toc224550365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A858CF" w14:textId="2F1A9C5F" w:rsidR="008E0A0B" w:rsidRDefault="008E0A0B">
      <w:pPr>
        <w:pStyle w:val="23"/>
        <w:tabs>
          <w:tab w:val="right" w:leader="underscore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50366" w:history="1">
        <w:r w:rsidRPr="001F77B3">
          <w:rPr>
            <w:rStyle w:val="ab"/>
            <w:noProof/>
          </w:rPr>
          <w:t>1.3. Характеристика движка Ursina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_Toc224550366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63D024" w14:textId="7B156D18" w:rsidR="008E0A0B" w:rsidRDefault="008E0A0B">
      <w:pPr>
        <w:pStyle w:val="18"/>
        <w:tabs>
          <w:tab w:val="right" w:leader="underscore" w:pos="9628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50367" w:history="1">
        <w:r w:rsidRPr="001F77B3">
          <w:rPr>
            <w:rStyle w:val="ab"/>
            <w:noProof/>
          </w:rPr>
          <w:t>ГЛАВА 2. ПРОГРАММНАЯ РЕАЛИЗАЦИЯ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_Toc224550367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34F834" w14:textId="2C2D5DD9" w:rsidR="008E0A0B" w:rsidRDefault="008E0A0B">
      <w:pPr>
        <w:pStyle w:val="23"/>
        <w:tabs>
          <w:tab w:val="right" w:leader="underscore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50368" w:history="1">
        <w:r w:rsidRPr="001F77B3">
          <w:rPr>
            <w:rStyle w:val="ab"/>
            <w:noProof/>
          </w:rPr>
          <w:t>2.1. Математическое моделирование Тор-узла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_Toc224550368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22B7EF" w14:textId="4633386C" w:rsidR="008E0A0B" w:rsidRDefault="008E0A0B">
      <w:pPr>
        <w:pStyle w:val="23"/>
        <w:tabs>
          <w:tab w:val="right" w:leader="underscore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50369" w:history="1">
        <w:r w:rsidRPr="001F77B3">
          <w:rPr>
            <w:rStyle w:val="ab"/>
            <w:noProof/>
          </w:rPr>
          <w:t>2.2. Алгоритм построения меша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_Toc224550369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F72BE3" w14:textId="7CB72E18" w:rsidR="008E0A0B" w:rsidRDefault="008E0A0B">
      <w:pPr>
        <w:pStyle w:val="23"/>
        <w:tabs>
          <w:tab w:val="right" w:leader="underscore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50370" w:history="1">
        <w:r w:rsidRPr="001F77B3">
          <w:rPr>
            <w:rStyle w:val="ab"/>
            <w:noProof/>
          </w:rPr>
          <w:t>2.3. Система освещения и шейдеры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_Toc224550370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5B51B2" w14:textId="6090B110" w:rsidR="008E0A0B" w:rsidRDefault="008E0A0B">
      <w:pPr>
        <w:pStyle w:val="23"/>
        <w:tabs>
          <w:tab w:val="right" w:leader="underscore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50371" w:history="1">
        <w:r w:rsidRPr="001F77B3">
          <w:rPr>
            <w:rStyle w:val="ab"/>
            <w:noProof/>
          </w:rPr>
          <w:t>2.4. Логика анимации и временная дискретизация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_Toc224550371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59F646" w14:textId="6B9017F1" w:rsidR="008E0A0B" w:rsidRDefault="008E0A0B">
      <w:pPr>
        <w:pStyle w:val="18"/>
        <w:tabs>
          <w:tab w:val="right" w:leader="underscore" w:pos="9628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50372" w:history="1">
        <w:r w:rsidRPr="001F77B3">
          <w:rPr>
            <w:rStyle w:val="ab"/>
            <w:noProof/>
          </w:rPr>
          <w:t>ГЛАВА 3. ТЕСТИРОВАНИЕ, ОПТИМИЗАЦИЯ И ЭКСПЛУАТАЦИЯ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_Toc224550372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49C8C0" w14:textId="4366C18E" w:rsidR="008E0A0B" w:rsidRDefault="008E0A0B">
      <w:pPr>
        <w:pStyle w:val="23"/>
        <w:tabs>
          <w:tab w:val="right" w:leader="underscore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50373" w:history="1">
        <w:r w:rsidRPr="001F77B3">
          <w:rPr>
            <w:rStyle w:val="ab"/>
            <w:noProof/>
          </w:rPr>
          <w:t>3.1. Требования к аппаратному и программному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_Toc224550373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A74831" w14:textId="4D37DCEB" w:rsidR="008E0A0B" w:rsidRDefault="008E0A0B">
      <w:pPr>
        <w:pStyle w:val="23"/>
        <w:tabs>
          <w:tab w:val="right" w:leader="underscore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50374" w:history="1">
        <w:r w:rsidRPr="001F77B3">
          <w:rPr>
            <w:rStyle w:val="ab"/>
            <w:noProof/>
          </w:rPr>
          <w:t>3.2. Анализ производительности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_Toc224550374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893C7F" w14:textId="2044B332" w:rsidR="008E0A0B" w:rsidRDefault="008E0A0B">
      <w:pPr>
        <w:pStyle w:val="23"/>
        <w:tabs>
          <w:tab w:val="right" w:leader="underscore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50375" w:history="1">
        <w:r w:rsidRPr="001F77B3">
          <w:rPr>
            <w:rStyle w:val="ab"/>
            <w:noProof/>
          </w:rPr>
          <w:t>3.3. Интерактивное управление сценой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_Toc224550375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E28C8F" w14:textId="101D0C1C" w:rsidR="008E0A0B" w:rsidRDefault="008E0A0B">
      <w:pPr>
        <w:pStyle w:val="23"/>
        <w:tabs>
          <w:tab w:val="right" w:leader="underscore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50376" w:history="1">
        <w:r w:rsidRPr="001F77B3">
          <w:rPr>
            <w:rStyle w:val="ab"/>
            <w:noProof/>
          </w:rPr>
          <w:t>3.4. Возможные ошибки и методы их устранения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_Toc224550376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371B2C" w14:textId="7FE883DA" w:rsidR="008E0A0B" w:rsidRDefault="008E0A0B">
      <w:pPr>
        <w:pStyle w:val="18"/>
        <w:tabs>
          <w:tab w:val="right" w:leader="underscore" w:pos="9628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50377" w:history="1">
        <w:r w:rsidRPr="001F77B3">
          <w:rPr>
            <w:rStyle w:val="ab"/>
            <w:noProof/>
          </w:rPr>
          <w:t>ГЛАВА 4. ПЕРСПЕКТИВЫ МОДИФИКАЦИИ И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_Toc224550377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91A3CED" w14:textId="13EB255C" w:rsidR="008E0A0B" w:rsidRDefault="008E0A0B">
      <w:pPr>
        <w:pStyle w:val="18"/>
        <w:tabs>
          <w:tab w:val="right" w:leader="underscore" w:pos="9628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50378" w:history="1">
        <w:r w:rsidRPr="001F77B3">
          <w:rPr>
            <w:rStyle w:val="ab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_Toc224550378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EA0370C" w14:textId="3AB18788" w:rsidR="008E0A0B" w:rsidRDefault="008E0A0B">
      <w:pPr>
        <w:pStyle w:val="18"/>
        <w:tabs>
          <w:tab w:val="right" w:leader="underscore" w:pos="9628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50379" w:history="1">
        <w:r w:rsidRPr="001F77B3">
          <w:rPr>
            <w:rStyle w:val="ab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_Toc224550379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36CB73A" w14:textId="407AB8C7" w:rsidR="008E0A0B" w:rsidRDefault="008E0A0B">
      <w:pPr>
        <w:pStyle w:val="18"/>
        <w:tabs>
          <w:tab w:val="right" w:leader="underscore" w:pos="9628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50380" w:history="1">
        <w:r w:rsidRPr="001F77B3">
          <w:rPr>
            <w:rStyle w:val="ab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_Toc224550380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C426FCF" w14:textId="66D811EF" w:rsidR="00244ADA" w:rsidRPr="008E0A0B" w:rsidRDefault="008E0A0B" w:rsidP="008E0A0B">
      <w:pPr>
        <w:pStyle w:val="14"/>
        <w:rPr>
          <w:b/>
        </w:rPr>
      </w:pPr>
      <w:r w:rsidRPr="008E0A0B">
        <w:rPr>
          <w:b/>
        </w:rPr>
        <w:fldChar w:fldCharType="end"/>
      </w:r>
    </w:p>
    <w:p w14:paraId="03D6520B" w14:textId="77777777" w:rsidR="008E0A0B" w:rsidRPr="008E0A0B" w:rsidRDefault="008E0A0B" w:rsidP="008E0A0B">
      <w:pPr>
        <w:pStyle w:val="14"/>
      </w:pPr>
    </w:p>
    <w:p w14:paraId="501615FC" w14:textId="77777777" w:rsidR="008E0A0B" w:rsidRPr="008E0A0B" w:rsidRDefault="008E0A0B" w:rsidP="008E0A0B">
      <w:pPr>
        <w:pStyle w:val="10"/>
      </w:pPr>
      <w:bookmarkStart w:id="0" w:name="_Toc224550362"/>
      <w:r w:rsidRPr="008E0A0B">
        <w:lastRenderedPageBreak/>
        <w:t>ВВЕДЕНИЕ</w:t>
      </w:r>
      <w:bookmarkEnd w:id="0"/>
    </w:p>
    <w:p w14:paraId="7A5641E7" w14:textId="77777777" w:rsidR="008E0A0B" w:rsidRPr="008E0A0B" w:rsidRDefault="008E0A0B" w:rsidP="008E0A0B">
      <w:pPr>
        <w:pStyle w:val="14"/>
      </w:pPr>
    </w:p>
    <w:p w14:paraId="5A2B478F" w14:textId="77777777" w:rsidR="008E0A0B" w:rsidRPr="008E0A0B" w:rsidRDefault="008E0A0B" w:rsidP="008E0A0B">
      <w:pPr>
        <w:pStyle w:val="14"/>
      </w:pPr>
      <w:r w:rsidRPr="008E0A0B">
        <w:t xml:space="preserve">Актуальность темы исследования. В современной индустрии разработки программного обеспечения и компьютерных игр наблюдается тенденция к переходу от статических </w:t>
      </w:r>
      <w:proofErr w:type="spellStart"/>
      <w:r w:rsidRPr="008E0A0B">
        <w:t>ассетов</w:t>
      </w:r>
      <w:proofErr w:type="spellEnd"/>
      <w:r w:rsidRPr="008E0A0B">
        <w:t xml:space="preserve"> к динамическим и процедурным методам создания контента. Традиционный подход, подразумевающий загрузку заранее подготовленных трехмерных моделей в форматах OBJ или FBX, имеет ряд ограничений, связанных с объемом памяти, гибкостью настройки и возможностью динамического изменения геометрии в реальном времени. Процедурная генерация позволяет создавать бесконечное разнообразие форм алгоритмическим путем, что критически важно для задач визуализации математических данных, генерации ландшафтов и создания абстрактных художественных инсталляций.</w:t>
      </w:r>
    </w:p>
    <w:p w14:paraId="4965108A" w14:textId="77777777" w:rsidR="008E0A0B" w:rsidRPr="008E0A0B" w:rsidRDefault="008E0A0B" w:rsidP="008E0A0B">
      <w:pPr>
        <w:pStyle w:val="14"/>
      </w:pPr>
    </w:p>
    <w:p w14:paraId="453864EF" w14:textId="77777777" w:rsidR="008E0A0B" w:rsidRPr="008E0A0B" w:rsidRDefault="008E0A0B" w:rsidP="008E0A0B">
      <w:pPr>
        <w:pStyle w:val="14"/>
      </w:pPr>
      <w:r w:rsidRPr="008E0A0B">
        <w:t xml:space="preserve">Выбор языка программирования Python и движка </w:t>
      </w:r>
      <w:proofErr w:type="spellStart"/>
      <w:r w:rsidRPr="008E0A0B">
        <w:t>Ursina</w:t>
      </w:r>
      <w:proofErr w:type="spellEnd"/>
      <w:r w:rsidRPr="008E0A0B">
        <w:t xml:space="preserve"> Engine обусловлен высокой скоростью прототипирования, доступностью библиотек для научных вычислений (</w:t>
      </w:r>
      <w:proofErr w:type="spellStart"/>
      <w:r w:rsidRPr="008E0A0B">
        <w:t>NumPy</w:t>
      </w:r>
      <w:proofErr w:type="spellEnd"/>
      <w:r w:rsidRPr="008E0A0B">
        <w:t>) и низким порогом входа для разработчиков, что делает данный стек технологий эффективным инструментом для образовательных и исследовательских целей.</w:t>
      </w:r>
    </w:p>
    <w:p w14:paraId="1F8506C2" w14:textId="77777777" w:rsidR="008E0A0B" w:rsidRPr="008E0A0B" w:rsidRDefault="008E0A0B" w:rsidP="008E0A0B">
      <w:pPr>
        <w:pStyle w:val="14"/>
      </w:pPr>
    </w:p>
    <w:p w14:paraId="4D610376" w14:textId="77777777" w:rsidR="008E0A0B" w:rsidRPr="008E0A0B" w:rsidRDefault="008E0A0B" w:rsidP="008E0A0B">
      <w:pPr>
        <w:pStyle w:val="14"/>
      </w:pPr>
      <w:r w:rsidRPr="008E0A0B">
        <w:t>Объект исследования: процессы процедурной генерации трехмерной графики в реальном времени.</w:t>
      </w:r>
    </w:p>
    <w:p w14:paraId="1DCEAE8B" w14:textId="77777777" w:rsidR="008E0A0B" w:rsidRPr="008E0A0B" w:rsidRDefault="008E0A0B" w:rsidP="008E0A0B">
      <w:pPr>
        <w:pStyle w:val="14"/>
      </w:pPr>
      <w:r w:rsidRPr="008E0A0B">
        <w:t xml:space="preserve">Предмет исследования: алгоритмы построения параметрических кривых и трубчатых мешей на примере Тор-узла в среде </w:t>
      </w:r>
      <w:proofErr w:type="spellStart"/>
      <w:r w:rsidRPr="008E0A0B">
        <w:t>Ursina</w:t>
      </w:r>
      <w:proofErr w:type="spellEnd"/>
      <w:r w:rsidRPr="008E0A0B">
        <w:t xml:space="preserve"> Engine.</w:t>
      </w:r>
    </w:p>
    <w:p w14:paraId="1D0ADAD2" w14:textId="77777777" w:rsidR="008E0A0B" w:rsidRPr="008E0A0B" w:rsidRDefault="008E0A0B" w:rsidP="008E0A0B">
      <w:pPr>
        <w:pStyle w:val="14"/>
      </w:pPr>
    </w:p>
    <w:p w14:paraId="44797957" w14:textId="77777777" w:rsidR="008E0A0B" w:rsidRPr="008E0A0B" w:rsidRDefault="008E0A0B" w:rsidP="008E0A0B">
      <w:pPr>
        <w:pStyle w:val="14"/>
      </w:pPr>
      <w:r w:rsidRPr="008E0A0B">
        <w:t>Цель работы: разработка программного модуля для процедурной генерации, визуализации и анимации сложной геометрической фигуры (Тор-узла) с реализацией динамического освещения и физического корректного движения.</w:t>
      </w:r>
    </w:p>
    <w:p w14:paraId="0330CA49" w14:textId="77777777" w:rsidR="008E0A0B" w:rsidRPr="008E0A0B" w:rsidRDefault="008E0A0B" w:rsidP="008E0A0B">
      <w:pPr>
        <w:pStyle w:val="14"/>
      </w:pPr>
    </w:p>
    <w:p w14:paraId="01CD1788" w14:textId="77777777" w:rsidR="008E0A0B" w:rsidRPr="008E0A0B" w:rsidRDefault="008E0A0B" w:rsidP="008E0A0B">
      <w:pPr>
        <w:pStyle w:val="14"/>
      </w:pPr>
      <w:r w:rsidRPr="008E0A0B">
        <w:t>Для достижения поставленной цели необходимо решить следующие задачи:</w:t>
      </w:r>
    </w:p>
    <w:p w14:paraId="340C7B0D" w14:textId="77777777" w:rsidR="008E0A0B" w:rsidRPr="008E0A0B" w:rsidRDefault="008E0A0B" w:rsidP="008E0A0B">
      <w:pPr>
        <w:pStyle w:val="14"/>
      </w:pPr>
      <w:r w:rsidRPr="008E0A0B">
        <w:t>1. Изучить математические основы параметрического задания пространственных кривых.</w:t>
      </w:r>
    </w:p>
    <w:p w14:paraId="5DD96680" w14:textId="77777777" w:rsidR="008E0A0B" w:rsidRPr="008E0A0B" w:rsidRDefault="008E0A0B" w:rsidP="008E0A0B">
      <w:pPr>
        <w:pStyle w:val="14"/>
      </w:pPr>
      <w:r w:rsidRPr="008E0A0B">
        <w:t>2. Реализовать алгоритм построения полигональной сетки (меша) на основе вычисленных координат.</w:t>
      </w:r>
    </w:p>
    <w:p w14:paraId="783E2B51" w14:textId="77777777" w:rsidR="008E0A0B" w:rsidRPr="008E0A0B" w:rsidRDefault="008E0A0B" w:rsidP="008E0A0B">
      <w:pPr>
        <w:pStyle w:val="14"/>
      </w:pPr>
      <w:r w:rsidRPr="008E0A0B">
        <w:t>3. Настроить систему освещения и теней для корректного отображения объема.</w:t>
      </w:r>
    </w:p>
    <w:p w14:paraId="0410B512" w14:textId="77777777" w:rsidR="008E0A0B" w:rsidRPr="008E0A0B" w:rsidRDefault="008E0A0B" w:rsidP="008E0A0B">
      <w:pPr>
        <w:pStyle w:val="14"/>
      </w:pPr>
      <w:r w:rsidRPr="008E0A0B">
        <w:t>4. Обеспечить независимость анимации от частоты кадров (FPS).</w:t>
      </w:r>
    </w:p>
    <w:p w14:paraId="0FFF23B9" w14:textId="77777777" w:rsidR="008E0A0B" w:rsidRPr="008E0A0B" w:rsidRDefault="008E0A0B" w:rsidP="008E0A0B">
      <w:pPr>
        <w:pStyle w:val="14"/>
      </w:pPr>
      <w:r w:rsidRPr="008E0A0B">
        <w:t>5. Провести тестирование производительности и совместимости с различным аппаратным обеспечением.</w:t>
      </w:r>
    </w:p>
    <w:p w14:paraId="4A0A1BD1" w14:textId="77777777" w:rsidR="008E0A0B" w:rsidRPr="008E0A0B" w:rsidRDefault="008E0A0B" w:rsidP="008E0A0B">
      <w:pPr>
        <w:pStyle w:val="14"/>
      </w:pPr>
    </w:p>
    <w:p w14:paraId="00D9EFD4" w14:textId="77777777" w:rsidR="008E0A0B" w:rsidRPr="008E0A0B" w:rsidRDefault="008E0A0B" w:rsidP="008E0A0B">
      <w:pPr>
        <w:pStyle w:val="10"/>
      </w:pPr>
      <w:bookmarkStart w:id="1" w:name="_Toc224550363"/>
      <w:r w:rsidRPr="008E0A0B">
        <w:lastRenderedPageBreak/>
        <w:t>ГЛАВА 1. ТЕОРЕТИЧЕСКИЕ ОСНОВЫ ПРОЦЕДУРНОЙ ГЕНЕРАЦИИ ТРЕХМЕРНОЙ ГРАФИКИ</w:t>
      </w:r>
      <w:bookmarkEnd w:id="1"/>
    </w:p>
    <w:p w14:paraId="43D255C2" w14:textId="77777777" w:rsidR="008E0A0B" w:rsidRPr="008E0A0B" w:rsidRDefault="008E0A0B" w:rsidP="008E0A0B">
      <w:pPr>
        <w:pStyle w:val="14"/>
      </w:pPr>
    </w:p>
    <w:p w14:paraId="7730C0BA" w14:textId="77777777" w:rsidR="008E0A0B" w:rsidRPr="008E0A0B" w:rsidRDefault="008E0A0B" w:rsidP="008E0A0B">
      <w:pPr>
        <w:pStyle w:val="2"/>
      </w:pPr>
      <w:bookmarkStart w:id="2" w:name="_Toc224550364"/>
      <w:r w:rsidRPr="008E0A0B">
        <w:t>1.1. Принципы построения полигональных моделей</w:t>
      </w:r>
      <w:bookmarkEnd w:id="2"/>
    </w:p>
    <w:p w14:paraId="245E8F4A" w14:textId="77777777" w:rsidR="008E0A0B" w:rsidRPr="008E0A0B" w:rsidRDefault="008E0A0B" w:rsidP="008E0A0B">
      <w:pPr>
        <w:pStyle w:val="14"/>
      </w:pPr>
    </w:p>
    <w:p w14:paraId="5AABDD20" w14:textId="77777777" w:rsidR="008E0A0B" w:rsidRPr="008E0A0B" w:rsidRDefault="008E0A0B" w:rsidP="008E0A0B">
      <w:pPr>
        <w:pStyle w:val="14"/>
      </w:pPr>
      <w:r w:rsidRPr="008E0A0B">
        <w:t>В компьютерной графике любая трехмерная поверхность аппроксимируется набором полигонов, преимущественно треугольников. Структура полигональной модели состоит из следующих базовых элементов:</w:t>
      </w:r>
    </w:p>
    <w:p w14:paraId="0E4F0D43" w14:textId="77777777" w:rsidR="008E0A0B" w:rsidRPr="008E0A0B" w:rsidRDefault="008E0A0B" w:rsidP="008E0A0B">
      <w:pPr>
        <w:pStyle w:val="14"/>
      </w:pPr>
      <w:r w:rsidRPr="008E0A0B">
        <w:t>1. Вершины (</w:t>
      </w:r>
      <w:proofErr w:type="spellStart"/>
      <w:r w:rsidRPr="008E0A0B">
        <w:t>Vertices</w:t>
      </w:r>
      <w:proofErr w:type="spellEnd"/>
      <w:r w:rsidRPr="008E0A0B">
        <w:t>): точки в трехмерном пространстве, задаваемые координатами (x, y, z).</w:t>
      </w:r>
    </w:p>
    <w:p w14:paraId="09BC87C1" w14:textId="77777777" w:rsidR="008E0A0B" w:rsidRPr="008E0A0B" w:rsidRDefault="008E0A0B" w:rsidP="008E0A0B">
      <w:pPr>
        <w:pStyle w:val="14"/>
      </w:pPr>
      <w:r w:rsidRPr="008E0A0B">
        <w:t>2. Ребра (</w:t>
      </w:r>
      <w:proofErr w:type="spellStart"/>
      <w:r w:rsidRPr="008E0A0B">
        <w:t>Edges</w:t>
      </w:r>
      <w:proofErr w:type="spellEnd"/>
      <w:r w:rsidRPr="008E0A0B">
        <w:t>): линии, соединяющие вершины.</w:t>
      </w:r>
    </w:p>
    <w:p w14:paraId="20B0A45F" w14:textId="77777777" w:rsidR="008E0A0B" w:rsidRPr="008E0A0B" w:rsidRDefault="008E0A0B" w:rsidP="008E0A0B">
      <w:pPr>
        <w:pStyle w:val="14"/>
      </w:pPr>
      <w:r w:rsidRPr="008E0A0B">
        <w:t>3. Грани (</w:t>
      </w:r>
      <w:proofErr w:type="spellStart"/>
      <w:r w:rsidRPr="008E0A0B">
        <w:t>Faces</w:t>
      </w:r>
      <w:proofErr w:type="spellEnd"/>
      <w:r w:rsidRPr="008E0A0B">
        <w:t>): плоскости, ограниченные ребрами. В большинстве графических конвейеров грани треугольные.</w:t>
      </w:r>
    </w:p>
    <w:p w14:paraId="339E9F43" w14:textId="77777777" w:rsidR="008E0A0B" w:rsidRPr="008E0A0B" w:rsidRDefault="008E0A0B" w:rsidP="008E0A0B">
      <w:pPr>
        <w:pStyle w:val="14"/>
      </w:pPr>
      <w:r w:rsidRPr="008E0A0B">
        <w:t>4. Нормали (</w:t>
      </w:r>
      <w:proofErr w:type="spellStart"/>
      <w:r w:rsidRPr="008E0A0B">
        <w:t>Normals</w:t>
      </w:r>
      <w:proofErr w:type="spellEnd"/>
      <w:r w:rsidRPr="008E0A0B">
        <w:t>): векторы, перпендикулярные поверхности грани или вершины. Они необходимы для расчета освещения, так как определяют угол падения светового луча на поверхность.</w:t>
      </w:r>
    </w:p>
    <w:p w14:paraId="6750A381" w14:textId="77777777" w:rsidR="008E0A0B" w:rsidRPr="008E0A0B" w:rsidRDefault="008E0A0B" w:rsidP="008E0A0B">
      <w:pPr>
        <w:pStyle w:val="14"/>
      </w:pPr>
    </w:p>
    <w:p w14:paraId="1B9D87B9" w14:textId="77777777" w:rsidR="008E0A0B" w:rsidRPr="008E0A0B" w:rsidRDefault="008E0A0B" w:rsidP="008E0A0B">
      <w:pPr>
        <w:pStyle w:val="14"/>
      </w:pPr>
      <w:r w:rsidRPr="008E0A0B">
        <w:t>Процедурная генерация подразумевает вычисление координат вершин и индексов треугольников программным кодом в момент выполнения программы, а не загрузку их из внешнего файла. Это требует глубокого понимания векторной алгебры и алгоритмов триангуляции.</w:t>
      </w:r>
    </w:p>
    <w:p w14:paraId="056C815A" w14:textId="77777777" w:rsidR="008E0A0B" w:rsidRPr="008E0A0B" w:rsidRDefault="008E0A0B" w:rsidP="008E0A0B">
      <w:pPr>
        <w:pStyle w:val="14"/>
      </w:pPr>
    </w:p>
    <w:p w14:paraId="2EAB1590" w14:textId="77777777" w:rsidR="008E0A0B" w:rsidRPr="008E0A0B" w:rsidRDefault="008E0A0B" w:rsidP="008E0A0B">
      <w:pPr>
        <w:pStyle w:val="2"/>
      </w:pPr>
      <w:bookmarkStart w:id="3" w:name="_Toc224550365"/>
      <w:r w:rsidRPr="008E0A0B">
        <w:t>1.2. Концепция процедурной генерации</w:t>
      </w:r>
      <w:bookmarkEnd w:id="3"/>
    </w:p>
    <w:p w14:paraId="7467142B" w14:textId="77777777" w:rsidR="008E0A0B" w:rsidRPr="008E0A0B" w:rsidRDefault="008E0A0B" w:rsidP="008E0A0B">
      <w:pPr>
        <w:pStyle w:val="14"/>
      </w:pPr>
    </w:p>
    <w:p w14:paraId="317DB42D" w14:textId="77777777" w:rsidR="008E0A0B" w:rsidRPr="008E0A0B" w:rsidRDefault="008E0A0B" w:rsidP="008E0A0B">
      <w:pPr>
        <w:pStyle w:val="14"/>
      </w:pPr>
      <w:r w:rsidRPr="008E0A0B">
        <w:t>Процедурная генерация представляет собой метод создания данных алгоритмически, часто с использованием шума Перлина, параметрических уравнений или правил грамматики. Преимущества данного подхода включают:</w:t>
      </w:r>
    </w:p>
    <w:p w14:paraId="3E75F43F" w14:textId="77777777" w:rsidR="008E0A0B" w:rsidRPr="008E0A0B" w:rsidRDefault="008E0A0B" w:rsidP="008E0A0B">
      <w:pPr>
        <w:pStyle w:val="14"/>
      </w:pPr>
      <w:r w:rsidRPr="008E0A0B">
        <w:lastRenderedPageBreak/>
        <w:t>1. Экономия памяти: хранится только алгоритм и</w:t>
      </w:r>
      <w:proofErr w:type="spellStart"/>
      <w:r w:rsidRPr="008E0A0B">
        <w:rPr>
          <w:rFonts w:eastAsia="MS Gothic"/>
        </w:rPr>
        <w:t>种子</w:t>
      </w:r>
      <w:proofErr w:type="spellEnd"/>
      <w:r w:rsidRPr="008E0A0B">
        <w:t xml:space="preserve"> (</w:t>
      </w:r>
      <w:proofErr w:type="spellStart"/>
      <w:r w:rsidRPr="008E0A0B">
        <w:t>seed</w:t>
      </w:r>
      <w:proofErr w:type="spellEnd"/>
      <w:r w:rsidRPr="008E0A0B">
        <w:t>), а не гигантские массивы вершин.</w:t>
      </w:r>
    </w:p>
    <w:p w14:paraId="4E27DCD1" w14:textId="77777777" w:rsidR="008E0A0B" w:rsidRPr="008E0A0B" w:rsidRDefault="008E0A0B" w:rsidP="008E0A0B">
      <w:pPr>
        <w:pStyle w:val="14"/>
      </w:pPr>
      <w:r w:rsidRPr="008E0A0B">
        <w:t>2. Масштабируемость: уровень детализации (LOD) может изменяться динамически в зависимости от расстояния до камеры.</w:t>
      </w:r>
    </w:p>
    <w:p w14:paraId="6A4F2626" w14:textId="77777777" w:rsidR="008E0A0B" w:rsidRPr="008E0A0B" w:rsidRDefault="008E0A0B" w:rsidP="008E0A0B">
      <w:pPr>
        <w:pStyle w:val="14"/>
      </w:pPr>
      <w:r w:rsidRPr="008E0A0B">
        <w:t>3. Вариативность: изменение входных параметров алгоритма позволяет мгновенно получать уникальные формы без вмешательства художников-</w:t>
      </w:r>
      <w:proofErr w:type="spellStart"/>
      <w:r w:rsidRPr="008E0A0B">
        <w:t>моделлеров</w:t>
      </w:r>
      <w:proofErr w:type="spellEnd"/>
      <w:r w:rsidRPr="008E0A0B">
        <w:t>.</w:t>
      </w:r>
    </w:p>
    <w:p w14:paraId="7977730B" w14:textId="77777777" w:rsidR="008E0A0B" w:rsidRPr="008E0A0B" w:rsidRDefault="008E0A0B" w:rsidP="008E0A0B">
      <w:pPr>
        <w:pStyle w:val="14"/>
      </w:pPr>
    </w:p>
    <w:p w14:paraId="768554C5" w14:textId="77777777" w:rsidR="008E0A0B" w:rsidRPr="008E0A0B" w:rsidRDefault="008E0A0B" w:rsidP="008E0A0B">
      <w:pPr>
        <w:pStyle w:val="14"/>
      </w:pPr>
      <w:r w:rsidRPr="008E0A0B">
        <w:t>В рамках данной работы процедурная генерация используется для создания топологической фигуры Тор-узла, форма которой задается математическими уравнениями.</w:t>
      </w:r>
    </w:p>
    <w:p w14:paraId="7411F96E" w14:textId="77777777" w:rsidR="008E0A0B" w:rsidRPr="008E0A0B" w:rsidRDefault="008E0A0B" w:rsidP="008E0A0B">
      <w:pPr>
        <w:pStyle w:val="14"/>
      </w:pPr>
    </w:p>
    <w:p w14:paraId="709AF881" w14:textId="77777777" w:rsidR="008E0A0B" w:rsidRPr="008E0A0B" w:rsidRDefault="008E0A0B" w:rsidP="008E0A0B">
      <w:pPr>
        <w:pStyle w:val="2"/>
      </w:pPr>
      <w:bookmarkStart w:id="4" w:name="_Toc224550366"/>
      <w:r w:rsidRPr="008E0A0B">
        <w:t xml:space="preserve">1.3. Характеристика движка </w:t>
      </w:r>
      <w:proofErr w:type="spellStart"/>
      <w:r w:rsidRPr="008E0A0B">
        <w:t>Ursina</w:t>
      </w:r>
      <w:proofErr w:type="spellEnd"/>
      <w:r w:rsidRPr="008E0A0B">
        <w:t xml:space="preserve"> Engine</w:t>
      </w:r>
      <w:bookmarkEnd w:id="4"/>
    </w:p>
    <w:p w14:paraId="043C5D56" w14:textId="77777777" w:rsidR="008E0A0B" w:rsidRPr="008E0A0B" w:rsidRDefault="008E0A0B" w:rsidP="008E0A0B">
      <w:pPr>
        <w:pStyle w:val="14"/>
      </w:pPr>
    </w:p>
    <w:p w14:paraId="1AD55215" w14:textId="77777777" w:rsidR="008E0A0B" w:rsidRPr="008E0A0B" w:rsidRDefault="008E0A0B" w:rsidP="008E0A0B">
      <w:pPr>
        <w:pStyle w:val="14"/>
      </w:pPr>
      <w:proofErr w:type="spellStart"/>
      <w:r w:rsidRPr="008E0A0B">
        <w:t>Ursina</w:t>
      </w:r>
      <w:proofErr w:type="spellEnd"/>
      <w:r w:rsidRPr="008E0A0B">
        <w:t xml:space="preserve"> Engine представляет собой игровой движок на языке Python, построенный поверх библиотеки Panda3D. Он предоставляет высокоуровневый API для работы с трехмерной сценой, сущностями (</w:t>
      </w:r>
      <w:proofErr w:type="spellStart"/>
      <w:r w:rsidRPr="008E0A0B">
        <w:t>Entity</w:t>
      </w:r>
      <w:proofErr w:type="spellEnd"/>
      <w:r w:rsidRPr="008E0A0B">
        <w:t>), камерами и освещением.</w:t>
      </w:r>
    </w:p>
    <w:p w14:paraId="04BABF0F" w14:textId="77777777" w:rsidR="008E0A0B" w:rsidRPr="008E0A0B" w:rsidRDefault="008E0A0B" w:rsidP="008E0A0B">
      <w:pPr>
        <w:pStyle w:val="14"/>
      </w:pPr>
      <w:proofErr w:type="spellStart"/>
      <w:r w:rsidRPr="008E0A0B">
        <w:t>Ключевые</w:t>
      </w:r>
      <w:proofErr w:type="spellEnd"/>
      <w:r w:rsidRPr="008E0A0B">
        <w:t xml:space="preserve"> особенности, используемые в проекте:</w:t>
      </w:r>
    </w:p>
    <w:p w14:paraId="0B40443F" w14:textId="77777777" w:rsidR="008E0A0B" w:rsidRPr="008E0A0B" w:rsidRDefault="008E0A0B" w:rsidP="008E0A0B">
      <w:pPr>
        <w:pStyle w:val="14"/>
      </w:pPr>
      <w:r w:rsidRPr="008E0A0B">
        <w:t xml:space="preserve">1. Компонентная система сущностей (ECS): каждый объект сцены является объектом класса </w:t>
      </w:r>
      <w:proofErr w:type="spellStart"/>
      <w:r w:rsidRPr="008E0A0B">
        <w:t>Entity</w:t>
      </w:r>
      <w:proofErr w:type="spellEnd"/>
      <w:r w:rsidRPr="008E0A0B">
        <w:t>, обладающим свойствами модели, текстуры, цвета и скрипта.</w:t>
      </w:r>
    </w:p>
    <w:p w14:paraId="3B86D54A" w14:textId="77777777" w:rsidR="008E0A0B" w:rsidRPr="008E0A0B" w:rsidRDefault="008E0A0B" w:rsidP="008E0A0B">
      <w:pPr>
        <w:pStyle w:val="14"/>
      </w:pPr>
      <w:r w:rsidRPr="008E0A0B">
        <w:t xml:space="preserve">2. Встроенный цикл игры (Game </w:t>
      </w:r>
      <w:proofErr w:type="spellStart"/>
      <w:r w:rsidRPr="008E0A0B">
        <w:t>Loop</w:t>
      </w:r>
      <w:proofErr w:type="spellEnd"/>
      <w:r w:rsidRPr="008E0A0B">
        <w:t>): автоматическая обработка ввода, логики (</w:t>
      </w:r>
      <w:proofErr w:type="spellStart"/>
      <w:r w:rsidRPr="008E0A0B">
        <w:t>update</w:t>
      </w:r>
      <w:proofErr w:type="spellEnd"/>
      <w:r w:rsidRPr="008E0A0B">
        <w:t>) и рендеринга.</w:t>
      </w:r>
    </w:p>
    <w:p w14:paraId="3EB15EC2" w14:textId="77777777" w:rsidR="008E0A0B" w:rsidRPr="008E0A0B" w:rsidRDefault="008E0A0B" w:rsidP="008E0A0B">
      <w:pPr>
        <w:pStyle w:val="14"/>
      </w:pPr>
      <w:r w:rsidRPr="008E0A0B">
        <w:t xml:space="preserve">3. Интеграция с </w:t>
      </w:r>
      <w:proofErr w:type="spellStart"/>
      <w:r w:rsidRPr="008E0A0B">
        <w:t>NumPy</w:t>
      </w:r>
      <w:proofErr w:type="spellEnd"/>
      <w:r w:rsidRPr="008E0A0B">
        <w:t xml:space="preserve">: возможность использования </w:t>
      </w:r>
      <w:proofErr w:type="spellStart"/>
      <w:r w:rsidRPr="008E0A0B">
        <w:t>векторизированных</w:t>
      </w:r>
      <w:proofErr w:type="spellEnd"/>
      <w:r w:rsidRPr="008E0A0B">
        <w:t xml:space="preserve"> вычислений для быстрой генерации геометрии.</w:t>
      </w:r>
    </w:p>
    <w:p w14:paraId="358D2161" w14:textId="77777777" w:rsidR="008E0A0B" w:rsidRPr="008E0A0B" w:rsidRDefault="008E0A0B" w:rsidP="008E0A0B">
      <w:pPr>
        <w:pStyle w:val="14"/>
      </w:pPr>
    </w:p>
    <w:p w14:paraId="0246451B" w14:textId="77777777" w:rsidR="008E0A0B" w:rsidRPr="008E0A0B" w:rsidRDefault="008E0A0B" w:rsidP="008E0A0B">
      <w:pPr>
        <w:pStyle w:val="10"/>
      </w:pPr>
      <w:bookmarkStart w:id="5" w:name="_Toc224550367"/>
      <w:r w:rsidRPr="008E0A0B">
        <w:lastRenderedPageBreak/>
        <w:t>ГЛАВА 2. ПРОГРАММНАЯ РЕАЛИЗАЦИЯ ПРОЕКТА</w:t>
      </w:r>
      <w:bookmarkEnd w:id="5"/>
    </w:p>
    <w:p w14:paraId="5CD5DF7E" w14:textId="77777777" w:rsidR="008E0A0B" w:rsidRPr="008E0A0B" w:rsidRDefault="008E0A0B" w:rsidP="008E0A0B">
      <w:pPr>
        <w:pStyle w:val="14"/>
      </w:pPr>
    </w:p>
    <w:p w14:paraId="13EBD7F2" w14:textId="77777777" w:rsidR="008E0A0B" w:rsidRPr="008E0A0B" w:rsidRDefault="008E0A0B" w:rsidP="008E0A0B">
      <w:pPr>
        <w:pStyle w:val="2"/>
      </w:pPr>
      <w:bookmarkStart w:id="6" w:name="_Toc224550368"/>
      <w:r w:rsidRPr="008E0A0B">
        <w:t>2.1. Математическое моделирование Тор-узла</w:t>
      </w:r>
      <w:bookmarkEnd w:id="6"/>
    </w:p>
    <w:p w14:paraId="59C809FF" w14:textId="77777777" w:rsidR="008E0A0B" w:rsidRPr="008E0A0B" w:rsidRDefault="008E0A0B" w:rsidP="008E0A0B">
      <w:pPr>
        <w:pStyle w:val="14"/>
      </w:pPr>
    </w:p>
    <w:p w14:paraId="6A34667B" w14:textId="77777777" w:rsidR="008E0A0B" w:rsidRPr="008E0A0B" w:rsidRDefault="008E0A0B" w:rsidP="008E0A0B">
      <w:pPr>
        <w:pStyle w:val="14"/>
      </w:pPr>
      <w:proofErr w:type="spellStart"/>
      <w:r w:rsidRPr="008E0A0B">
        <w:t>Тор</w:t>
      </w:r>
      <w:proofErr w:type="spellEnd"/>
      <w:r w:rsidRPr="008E0A0B">
        <w:t xml:space="preserve">-узел является замкнутой кривой в трехмерном пространстве, которая обвивает тор определенное количество раз. В данном проекте реализуется узел типа (2, 3), где числа обозначают количество </w:t>
      </w:r>
      <w:proofErr w:type="spellStart"/>
      <w:r w:rsidRPr="008E0A0B">
        <w:t>обвитий</w:t>
      </w:r>
      <w:proofErr w:type="spellEnd"/>
      <w:r w:rsidRPr="008E0A0B">
        <w:t xml:space="preserve"> вокруг оси симметрии тора и вокруг собственной оси трубы </w:t>
      </w:r>
      <w:proofErr w:type="spellStart"/>
      <w:r w:rsidRPr="008E0A0B">
        <w:t>соответственно</w:t>
      </w:r>
      <w:proofErr w:type="spellEnd"/>
      <w:r w:rsidRPr="008E0A0B">
        <w:t>.</w:t>
      </w:r>
    </w:p>
    <w:p w14:paraId="774C7DA2" w14:textId="77777777" w:rsidR="008E0A0B" w:rsidRPr="008E0A0B" w:rsidRDefault="008E0A0B" w:rsidP="008E0A0B">
      <w:pPr>
        <w:pStyle w:val="14"/>
      </w:pPr>
    </w:p>
    <w:p w14:paraId="4C7CA0D8" w14:textId="77777777" w:rsidR="008E0A0B" w:rsidRPr="008E0A0B" w:rsidRDefault="008E0A0B" w:rsidP="008E0A0B">
      <w:pPr>
        <w:pStyle w:val="14"/>
      </w:pPr>
      <w:proofErr w:type="spellStart"/>
      <w:r w:rsidRPr="008E0A0B">
        <w:t>Позиция</w:t>
      </w:r>
      <w:proofErr w:type="spellEnd"/>
      <w:r w:rsidRPr="008E0A0B">
        <w:t xml:space="preserve"> точки на кривой задается параметрическими уравнениями:</w:t>
      </w:r>
    </w:p>
    <w:p w14:paraId="64335502" w14:textId="77777777" w:rsidR="008E0A0B" w:rsidRPr="008E0A0B" w:rsidRDefault="008E0A0B" w:rsidP="008E0A0B">
      <w:pPr>
        <w:pStyle w:val="14"/>
      </w:pPr>
    </w:p>
    <w:p w14:paraId="20512610" w14:textId="77777777" w:rsidR="008E0A0B" w:rsidRPr="008E0A0B" w:rsidRDefault="008E0A0B" w:rsidP="008E0A0B">
      <w:pPr>
        <w:pStyle w:val="14"/>
        <w:rPr>
          <w:lang w:val="en-US"/>
        </w:rPr>
      </w:pPr>
      <w:r w:rsidRPr="008E0A0B">
        <w:rPr>
          <w:lang w:val="en-US"/>
        </w:rPr>
        <w:t xml:space="preserve">x(t) = (R + r * </w:t>
      </w:r>
      <w:proofErr w:type="gramStart"/>
      <w:r w:rsidRPr="008E0A0B">
        <w:rPr>
          <w:lang w:val="en-US"/>
        </w:rPr>
        <w:t>cos(</w:t>
      </w:r>
      <w:proofErr w:type="gramEnd"/>
      <w:r w:rsidRPr="008E0A0B">
        <w:rPr>
          <w:lang w:val="en-US"/>
        </w:rPr>
        <w:t xml:space="preserve">q * t)) * </w:t>
      </w:r>
      <w:proofErr w:type="gramStart"/>
      <w:r w:rsidRPr="008E0A0B">
        <w:rPr>
          <w:lang w:val="en-US"/>
        </w:rPr>
        <w:t>cos(</w:t>
      </w:r>
      <w:proofErr w:type="gramEnd"/>
      <w:r w:rsidRPr="008E0A0B">
        <w:rPr>
          <w:lang w:val="en-US"/>
        </w:rPr>
        <w:t>p * t)</w:t>
      </w:r>
    </w:p>
    <w:p w14:paraId="642E02B6" w14:textId="77777777" w:rsidR="008E0A0B" w:rsidRPr="008E0A0B" w:rsidRDefault="008E0A0B" w:rsidP="008E0A0B">
      <w:pPr>
        <w:pStyle w:val="14"/>
        <w:rPr>
          <w:lang w:val="en-US"/>
        </w:rPr>
      </w:pPr>
      <w:r w:rsidRPr="008E0A0B">
        <w:rPr>
          <w:lang w:val="en-US"/>
        </w:rPr>
        <w:t xml:space="preserve">y(t) = (R + r * </w:t>
      </w:r>
      <w:proofErr w:type="gramStart"/>
      <w:r w:rsidRPr="008E0A0B">
        <w:rPr>
          <w:lang w:val="en-US"/>
        </w:rPr>
        <w:t>cos(</w:t>
      </w:r>
      <w:proofErr w:type="gramEnd"/>
      <w:r w:rsidRPr="008E0A0B">
        <w:rPr>
          <w:lang w:val="en-US"/>
        </w:rPr>
        <w:t xml:space="preserve">q * t)) * </w:t>
      </w:r>
      <w:proofErr w:type="gramStart"/>
      <w:r w:rsidRPr="008E0A0B">
        <w:rPr>
          <w:lang w:val="en-US"/>
        </w:rPr>
        <w:t>sin(</w:t>
      </w:r>
      <w:proofErr w:type="gramEnd"/>
      <w:r w:rsidRPr="008E0A0B">
        <w:rPr>
          <w:lang w:val="en-US"/>
        </w:rPr>
        <w:t>p * t)</w:t>
      </w:r>
    </w:p>
    <w:p w14:paraId="542AE438" w14:textId="77777777" w:rsidR="008E0A0B" w:rsidRPr="008E0A0B" w:rsidRDefault="008E0A0B" w:rsidP="008E0A0B">
      <w:pPr>
        <w:pStyle w:val="14"/>
        <w:rPr>
          <w:lang w:val="en-US"/>
        </w:rPr>
      </w:pPr>
      <w:r w:rsidRPr="008E0A0B">
        <w:rPr>
          <w:lang w:val="en-US"/>
        </w:rPr>
        <w:t xml:space="preserve">z(t) = r * </w:t>
      </w:r>
      <w:proofErr w:type="gramStart"/>
      <w:r w:rsidRPr="008E0A0B">
        <w:rPr>
          <w:lang w:val="en-US"/>
        </w:rPr>
        <w:t>sin(</w:t>
      </w:r>
      <w:proofErr w:type="gramEnd"/>
      <w:r w:rsidRPr="008E0A0B">
        <w:rPr>
          <w:lang w:val="en-US"/>
        </w:rPr>
        <w:t>q * t)</w:t>
      </w:r>
    </w:p>
    <w:p w14:paraId="0C822BF6" w14:textId="77777777" w:rsidR="008E0A0B" w:rsidRPr="008E0A0B" w:rsidRDefault="008E0A0B" w:rsidP="008E0A0B">
      <w:pPr>
        <w:pStyle w:val="14"/>
        <w:rPr>
          <w:lang w:val="en-US"/>
        </w:rPr>
      </w:pPr>
    </w:p>
    <w:p w14:paraId="78DD3A41" w14:textId="77777777" w:rsidR="008E0A0B" w:rsidRPr="008E0A0B" w:rsidRDefault="008E0A0B" w:rsidP="008E0A0B">
      <w:pPr>
        <w:pStyle w:val="14"/>
        <w:rPr>
          <w:lang w:val="en-US"/>
        </w:rPr>
      </w:pPr>
      <w:proofErr w:type="spellStart"/>
      <w:r w:rsidRPr="008E0A0B">
        <w:t>Где</w:t>
      </w:r>
      <w:proofErr w:type="spellEnd"/>
      <w:r w:rsidRPr="008E0A0B">
        <w:rPr>
          <w:lang w:val="en-US"/>
        </w:rPr>
        <w:t>:</w:t>
      </w:r>
    </w:p>
    <w:p w14:paraId="5A10D12A" w14:textId="77777777" w:rsidR="008E0A0B" w:rsidRPr="008E0A0B" w:rsidRDefault="008E0A0B" w:rsidP="008E0A0B">
      <w:pPr>
        <w:pStyle w:val="14"/>
      </w:pPr>
      <w:r w:rsidRPr="008E0A0B">
        <w:t>t — параметр, изменяющийся в диапазоне от 0 до 2π.</w:t>
      </w:r>
    </w:p>
    <w:p w14:paraId="52351458" w14:textId="77777777" w:rsidR="008E0A0B" w:rsidRPr="008E0A0B" w:rsidRDefault="008E0A0B" w:rsidP="008E0A0B">
      <w:pPr>
        <w:pStyle w:val="14"/>
      </w:pPr>
      <w:r w:rsidRPr="008E0A0B">
        <w:t>R — большой радиус тора (расстояние от центра тора до центра трубы).</w:t>
      </w:r>
    </w:p>
    <w:p w14:paraId="595A56DF" w14:textId="77777777" w:rsidR="008E0A0B" w:rsidRPr="008E0A0B" w:rsidRDefault="008E0A0B" w:rsidP="008E0A0B">
      <w:pPr>
        <w:pStyle w:val="14"/>
      </w:pPr>
      <w:r w:rsidRPr="008E0A0B">
        <w:t>r — малый радиус (радиус сечения трубы).</w:t>
      </w:r>
    </w:p>
    <w:p w14:paraId="79C3A038" w14:textId="77777777" w:rsidR="008E0A0B" w:rsidRPr="008E0A0B" w:rsidRDefault="008E0A0B" w:rsidP="008E0A0B">
      <w:pPr>
        <w:pStyle w:val="14"/>
      </w:pPr>
      <w:r w:rsidRPr="008E0A0B">
        <w:t>p, q — целые числа, определяющие топологию узла (в проекте p=2, q=3).</w:t>
      </w:r>
    </w:p>
    <w:p w14:paraId="60E6842B" w14:textId="77777777" w:rsidR="008E0A0B" w:rsidRPr="008E0A0B" w:rsidRDefault="008E0A0B" w:rsidP="008E0A0B">
      <w:pPr>
        <w:pStyle w:val="14"/>
      </w:pPr>
    </w:p>
    <w:p w14:paraId="06696155" w14:textId="77777777" w:rsidR="008E0A0B" w:rsidRPr="008E0A0B" w:rsidRDefault="008E0A0B" w:rsidP="008E0A0B">
      <w:pPr>
        <w:pStyle w:val="14"/>
      </w:pPr>
      <w:proofErr w:type="spellStart"/>
      <w:r w:rsidRPr="008E0A0B">
        <w:t>Данная</w:t>
      </w:r>
      <w:proofErr w:type="spellEnd"/>
      <w:r w:rsidRPr="008E0A0B">
        <w:t xml:space="preserve"> параметризация гарантирует гладкость кривой и ее замкнутость, так как значения синуса и косинуса периодичны.</w:t>
      </w:r>
    </w:p>
    <w:p w14:paraId="13C7A916" w14:textId="77777777" w:rsidR="008E0A0B" w:rsidRPr="008E0A0B" w:rsidRDefault="008E0A0B" w:rsidP="008E0A0B">
      <w:pPr>
        <w:pStyle w:val="14"/>
      </w:pPr>
    </w:p>
    <w:p w14:paraId="6DAE7519" w14:textId="77777777" w:rsidR="008E0A0B" w:rsidRPr="008E0A0B" w:rsidRDefault="008E0A0B" w:rsidP="008E0A0B">
      <w:pPr>
        <w:pStyle w:val="2"/>
      </w:pPr>
      <w:bookmarkStart w:id="7" w:name="_Toc224550369"/>
      <w:r w:rsidRPr="008E0A0B">
        <w:t>2.2. Алгоритм построения меша</w:t>
      </w:r>
      <w:bookmarkEnd w:id="7"/>
    </w:p>
    <w:p w14:paraId="58CF448E" w14:textId="77777777" w:rsidR="008E0A0B" w:rsidRPr="008E0A0B" w:rsidRDefault="008E0A0B" w:rsidP="008E0A0B">
      <w:pPr>
        <w:pStyle w:val="14"/>
      </w:pPr>
    </w:p>
    <w:p w14:paraId="2285DAD2" w14:textId="77777777" w:rsidR="008E0A0B" w:rsidRPr="008E0A0B" w:rsidRDefault="008E0A0B" w:rsidP="008E0A0B">
      <w:pPr>
        <w:pStyle w:val="14"/>
      </w:pPr>
      <w:proofErr w:type="spellStart"/>
      <w:r w:rsidRPr="008E0A0B">
        <w:lastRenderedPageBreak/>
        <w:t>Графический</w:t>
      </w:r>
      <w:proofErr w:type="spellEnd"/>
      <w:r w:rsidRPr="008E0A0B">
        <w:t xml:space="preserve"> конвейер не поддерживает понятие "трубка" или "кривая". Для отображения объекта необходимо преобразовать математическую кривую в набор треугольников. Алгоритм генерации меша состоит из следующих этапов:</w:t>
      </w:r>
    </w:p>
    <w:p w14:paraId="04287EF6" w14:textId="77777777" w:rsidR="008E0A0B" w:rsidRPr="008E0A0B" w:rsidRDefault="008E0A0B" w:rsidP="008E0A0B">
      <w:pPr>
        <w:pStyle w:val="14"/>
      </w:pPr>
    </w:p>
    <w:p w14:paraId="209B6096" w14:textId="77777777" w:rsidR="008E0A0B" w:rsidRPr="008E0A0B" w:rsidRDefault="008E0A0B" w:rsidP="008E0A0B">
      <w:pPr>
        <w:pStyle w:val="14"/>
      </w:pPr>
      <w:r w:rsidRPr="008E0A0B">
        <w:t>1. Дискретизация кривой.</w:t>
      </w:r>
    </w:p>
    <w:p w14:paraId="03D51D55" w14:textId="77777777" w:rsidR="008E0A0B" w:rsidRPr="008E0A0B" w:rsidRDefault="008E0A0B" w:rsidP="008E0A0B">
      <w:pPr>
        <w:pStyle w:val="14"/>
      </w:pPr>
      <w:proofErr w:type="spellStart"/>
      <w:r w:rsidRPr="008E0A0B">
        <w:t>Параметр</w:t>
      </w:r>
      <w:proofErr w:type="spellEnd"/>
      <w:r w:rsidRPr="008E0A0B">
        <w:t xml:space="preserve"> t разбивается на конечное число шагов (</w:t>
      </w:r>
      <w:proofErr w:type="spellStart"/>
      <w:r w:rsidRPr="008E0A0B">
        <w:t>tubular_segments</w:t>
      </w:r>
      <w:proofErr w:type="spellEnd"/>
      <w:r w:rsidRPr="008E0A0B">
        <w:t>). Для каждого шага вычисляются координаты центральной точки кривой.</w:t>
      </w:r>
    </w:p>
    <w:p w14:paraId="21D2FA42" w14:textId="77777777" w:rsidR="008E0A0B" w:rsidRPr="008E0A0B" w:rsidRDefault="008E0A0B" w:rsidP="008E0A0B">
      <w:pPr>
        <w:pStyle w:val="14"/>
      </w:pPr>
    </w:p>
    <w:p w14:paraId="35D7682E" w14:textId="77777777" w:rsidR="008E0A0B" w:rsidRPr="008E0A0B" w:rsidRDefault="008E0A0B" w:rsidP="008E0A0B">
      <w:pPr>
        <w:pStyle w:val="14"/>
      </w:pPr>
      <w:r w:rsidRPr="008E0A0B">
        <w:t xml:space="preserve">2. Построение репера </w:t>
      </w:r>
      <w:proofErr w:type="spellStart"/>
      <w:r w:rsidRPr="008E0A0B">
        <w:t>Френе</w:t>
      </w:r>
      <w:proofErr w:type="spellEnd"/>
      <w:r w:rsidRPr="008E0A0B">
        <w:t xml:space="preserve"> (</w:t>
      </w:r>
      <w:proofErr w:type="spellStart"/>
      <w:r w:rsidRPr="008E0A0B">
        <w:t>Frenet</w:t>
      </w:r>
      <w:proofErr w:type="spellEnd"/>
      <w:r w:rsidRPr="008E0A0B">
        <w:t xml:space="preserve"> Frame).</w:t>
      </w:r>
    </w:p>
    <w:p w14:paraId="23C47B03" w14:textId="77777777" w:rsidR="008E0A0B" w:rsidRPr="008E0A0B" w:rsidRDefault="008E0A0B" w:rsidP="008E0A0B">
      <w:pPr>
        <w:pStyle w:val="14"/>
      </w:pPr>
      <w:proofErr w:type="spellStart"/>
      <w:r w:rsidRPr="008E0A0B">
        <w:t>Для</w:t>
      </w:r>
      <w:proofErr w:type="spellEnd"/>
      <w:r w:rsidRPr="008E0A0B">
        <w:t xml:space="preserve"> корректного построения трубы вокруг кривой необходимо знать ориентацию сечения в каждой точке. Для этого вычисляются три вектора:</w:t>
      </w:r>
    </w:p>
    <w:p w14:paraId="43AFF4D0" w14:textId="77777777" w:rsidR="008E0A0B" w:rsidRPr="008E0A0B" w:rsidRDefault="008E0A0B" w:rsidP="008E0A0B">
      <w:pPr>
        <w:pStyle w:val="14"/>
      </w:pPr>
      <w:r w:rsidRPr="008E0A0B">
        <w:t>— Касательная (</w:t>
      </w:r>
      <w:proofErr w:type="spellStart"/>
      <w:r w:rsidRPr="008E0A0B">
        <w:t>Tangent</w:t>
      </w:r>
      <w:proofErr w:type="spellEnd"/>
      <w:r w:rsidRPr="008E0A0B">
        <w:t>): вектор направления кривой в данной точке.</w:t>
      </w:r>
    </w:p>
    <w:p w14:paraId="504F976B" w14:textId="77777777" w:rsidR="008E0A0B" w:rsidRPr="008E0A0B" w:rsidRDefault="008E0A0B" w:rsidP="008E0A0B">
      <w:pPr>
        <w:pStyle w:val="14"/>
      </w:pPr>
      <w:r w:rsidRPr="008E0A0B">
        <w:t>— Нормаль (</w:t>
      </w:r>
      <w:proofErr w:type="spellStart"/>
      <w:r w:rsidRPr="008E0A0B">
        <w:t>Normal</w:t>
      </w:r>
      <w:proofErr w:type="spellEnd"/>
      <w:r w:rsidRPr="008E0A0B">
        <w:t>): вектор, перпендикулярный касательной.</w:t>
      </w:r>
    </w:p>
    <w:p w14:paraId="1870C521" w14:textId="77777777" w:rsidR="008E0A0B" w:rsidRPr="008E0A0B" w:rsidRDefault="008E0A0B" w:rsidP="008E0A0B">
      <w:pPr>
        <w:pStyle w:val="14"/>
      </w:pPr>
      <w:r w:rsidRPr="008E0A0B">
        <w:t>— Бинормаль (</w:t>
      </w:r>
      <w:proofErr w:type="spellStart"/>
      <w:r w:rsidRPr="008E0A0B">
        <w:t>Binormal</w:t>
      </w:r>
      <w:proofErr w:type="spellEnd"/>
      <w:r w:rsidRPr="008E0A0B">
        <w:t>): вектор, перпендикулярный касательной и нормали.</w:t>
      </w:r>
    </w:p>
    <w:p w14:paraId="394753FD" w14:textId="77777777" w:rsidR="008E0A0B" w:rsidRPr="008E0A0B" w:rsidRDefault="008E0A0B" w:rsidP="008E0A0B">
      <w:pPr>
        <w:pStyle w:val="14"/>
      </w:pPr>
      <w:proofErr w:type="spellStart"/>
      <w:r w:rsidRPr="008E0A0B">
        <w:t>Использование</w:t>
      </w:r>
      <w:proofErr w:type="spellEnd"/>
      <w:r w:rsidRPr="008E0A0B">
        <w:t xml:space="preserve"> репера </w:t>
      </w:r>
      <w:proofErr w:type="spellStart"/>
      <w:r w:rsidRPr="008E0A0B">
        <w:t>Френе</w:t>
      </w:r>
      <w:proofErr w:type="spellEnd"/>
      <w:r w:rsidRPr="008E0A0B">
        <w:t xml:space="preserve"> необходимо для того, чтобы сечение трубы оставалось перпендикулярным направлению движения кривой. Без учета ориентации при построении меша могут возникнуть артефакты скручивания геометрии на участках с высоким изгибом.</w:t>
      </w:r>
    </w:p>
    <w:p w14:paraId="006DD1F4" w14:textId="77777777" w:rsidR="008E0A0B" w:rsidRPr="008E0A0B" w:rsidRDefault="008E0A0B" w:rsidP="008E0A0B">
      <w:pPr>
        <w:pStyle w:val="14"/>
      </w:pPr>
    </w:p>
    <w:p w14:paraId="101C243B" w14:textId="77777777" w:rsidR="008E0A0B" w:rsidRPr="008E0A0B" w:rsidRDefault="008E0A0B" w:rsidP="008E0A0B">
      <w:pPr>
        <w:pStyle w:val="14"/>
      </w:pPr>
      <w:r w:rsidRPr="008E0A0B">
        <w:t>3. Генерация вершин сечения.</w:t>
      </w:r>
    </w:p>
    <w:p w14:paraId="22A6B3D1" w14:textId="77777777" w:rsidR="008E0A0B" w:rsidRPr="008E0A0B" w:rsidRDefault="008E0A0B" w:rsidP="008E0A0B">
      <w:pPr>
        <w:pStyle w:val="14"/>
      </w:pPr>
      <w:proofErr w:type="spellStart"/>
      <w:r w:rsidRPr="008E0A0B">
        <w:t>Вокруг</w:t>
      </w:r>
      <w:proofErr w:type="spellEnd"/>
      <w:r w:rsidRPr="008E0A0B">
        <w:t xml:space="preserve"> каждой точки кривой по кругу распределяются вершины (</w:t>
      </w:r>
      <w:proofErr w:type="spellStart"/>
      <w:r w:rsidRPr="008E0A0B">
        <w:t>radial_segments</w:t>
      </w:r>
      <w:proofErr w:type="spellEnd"/>
      <w:r w:rsidRPr="008E0A0B">
        <w:t>). Их положение вычисляется с использованием векторов нормали и бинормали для создания окружности в плоскости, перпендикулярной касательной.</w:t>
      </w:r>
    </w:p>
    <w:p w14:paraId="704D29BC" w14:textId="77777777" w:rsidR="008E0A0B" w:rsidRPr="008E0A0B" w:rsidRDefault="008E0A0B" w:rsidP="008E0A0B">
      <w:pPr>
        <w:pStyle w:val="14"/>
      </w:pPr>
    </w:p>
    <w:p w14:paraId="5B46FA75" w14:textId="77777777" w:rsidR="008E0A0B" w:rsidRPr="008E0A0B" w:rsidRDefault="008E0A0B" w:rsidP="008E0A0B">
      <w:pPr>
        <w:pStyle w:val="14"/>
      </w:pPr>
      <w:r w:rsidRPr="008E0A0B">
        <w:t>4. Триангуляция.</w:t>
      </w:r>
    </w:p>
    <w:p w14:paraId="4D0344FA" w14:textId="77777777" w:rsidR="008E0A0B" w:rsidRPr="008E0A0B" w:rsidRDefault="008E0A0B" w:rsidP="008E0A0B">
      <w:pPr>
        <w:pStyle w:val="14"/>
      </w:pPr>
      <w:proofErr w:type="spellStart"/>
      <w:r w:rsidRPr="008E0A0B">
        <w:lastRenderedPageBreak/>
        <w:t>Соседние</w:t>
      </w:r>
      <w:proofErr w:type="spellEnd"/>
      <w:r w:rsidRPr="008E0A0B">
        <w:t xml:space="preserve"> вершины вдоль кривой и вокруг сечения соединяются в треугольники. Используется метод построения треугольной полосы (</w:t>
      </w:r>
      <w:proofErr w:type="spellStart"/>
      <w:r w:rsidRPr="008E0A0B">
        <w:t>triangle</w:t>
      </w:r>
      <w:proofErr w:type="spellEnd"/>
      <w:r w:rsidRPr="008E0A0B">
        <w:t xml:space="preserve"> </w:t>
      </w:r>
      <w:proofErr w:type="spellStart"/>
      <w:r w:rsidRPr="008E0A0B">
        <w:t>strip</w:t>
      </w:r>
      <w:proofErr w:type="spellEnd"/>
      <w:r w:rsidRPr="008E0A0B">
        <w:t>) или явное задание индексов. Это создает сплошную поверхность трубы.</w:t>
      </w:r>
    </w:p>
    <w:p w14:paraId="117A08EF" w14:textId="77777777" w:rsidR="008E0A0B" w:rsidRPr="008E0A0B" w:rsidRDefault="008E0A0B" w:rsidP="008E0A0B">
      <w:pPr>
        <w:pStyle w:val="14"/>
      </w:pPr>
    </w:p>
    <w:p w14:paraId="11B571B3" w14:textId="77777777" w:rsidR="008E0A0B" w:rsidRPr="008E0A0B" w:rsidRDefault="008E0A0B" w:rsidP="008E0A0B">
      <w:pPr>
        <w:pStyle w:val="14"/>
      </w:pPr>
      <w:r w:rsidRPr="008E0A0B">
        <w:t>5. Расчет нормалей.</w:t>
      </w:r>
    </w:p>
    <w:p w14:paraId="78D78E54" w14:textId="77777777" w:rsidR="008E0A0B" w:rsidRPr="008E0A0B" w:rsidRDefault="008E0A0B" w:rsidP="008E0A0B">
      <w:pPr>
        <w:pStyle w:val="14"/>
      </w:pPr>
      <w:proofErr w:type="spellStart"/>
      <w:r w:rsidRPr="008E0A0B">
        <w:t>После</w:t>
      </w:r>
      <w:proofErr w:type="spellEnd"/>
      <w:r w:rsidRPr="008E0A0B">
        <w:t xml:space="preserve"> построения геометрии вызывается метод </w:t>
      </w:r>
      <w:proofErr w:type="spellStart"/>
      <w:r w:rsidRPr="008E0A0B">
        <w:t>generate_</w:t>
      </w:r>
      <w:proofErr w:type="gramStart"/>
      <w:r w:rsidRPr="008E0A0B">
        <w:t>normals</w:t>
      </w:r>
      <w:proofErr w:type="spellEnd"/>
      <w:r w:rsidRPr="008E0A0B">
        <w:t>(</w:t>
      </w:r>
      <w:proofErr w:type="gramEnd"/>
      <w:r w:rsidRPr="008E0A0B">
        <w:t>). Он вычисляет векторы нормалей для каждой вершины на основе смежных граней. Это критически важно для работы алгоритмов освещения, так как позволяет сгладить переходы света между гранями (</w:t>
      </w:r>
      <w:proofErr w:type="spellStart"/>
      <w:r w:rsidRPr="008E0A0B">
        <w:t>Gouraud</w:t>
      </w:r>
      <w:proofErr w:type="spellEnd"/>
      <w:r w:rsidRPr="008E0A0B">
        <w:t xml:space="preserve"> </w:t>
      </w:r>
      <w:proofErr w:type="spellStart"/>
      <w:r w:rsidRPr="008E0A0B">
        <w:t>shading</w:t>
      </w:r>
      <w:proofErr w:type="spellEnd"/>
      <w:r w:rsidRPr="008E0A0B">
        <w:t>), создавая иллюзию гладкой поверхности вместо граненой.</w:t>
      </w:r>
    </w:p>
    <w:p w14:paraId="007C3676" w14:textId="77777777" w:rsidR="008E0A0B" w:rsidRPr="008E0A0B" w:rsidRDefault="008E0A0B" w:rsidP="008E0A0B">
      <w:pPr>
        <w:pStyle w:val="14"/>
      </w:pPr>
    </w:p>
    <w:p w14:paraId="38420FC7" w14:textId="77777777" w:rsidR="008E0A0B" w:rsidRPr="008E0A0B" w:rsidRDefault="008E0A0B" w:rsidP="008E0A0B">
      <w:pPr>
        <w:pStyle w:val="2"/>
      </w:pPr>
      <w:bookmarkStart w:id="8" w:name="_Toc224550370"/>
      <w:r w:rsidRPr="008E0A0B">
        <w:t>2.3. Система освещения и шейдеры</w:t>
      </w:r>
      <w:bookmarkEnd w:id="8"/>
    </w:p>
    <w:p w14:paraId="59642700" w14:textId="77777777" w:rsidR="008E0A0B" w:rsidRPr="008E0A0B" w:rsidRDefault="008E0A0B" w:rsidP="008E0A0B">
      <w:pPr>
        <w:pStyle w:val="14"/>
      </w:pPr>
    </w:p>
    <w:p w14:paraId="72390AE8" w14:textId="77777777" w:rsidR="008E0A0B" w:rsidRPr="008E0A0B" w:rsidRDefault="008E0A0B" w:rsidP="008E0A0B">
      <w:pPr>
        <w:pStyle w:val="14"/>
      </w:pPr>
      <w:proofErr w:type="spellStart"/>
      <w:r w:rsidRPr="008E0A0B">
        <w:t>Для</w:t>
      </w:r>
      <w:proofErr w:type="spellEnd"/>
      <w:r w:rsidRPr="008E0A0B">
        <w:t xml:space="preserve"> визуализации объема объекта недостаточно просто задать цвет вершин. Необходимо имитировать взаимодействие света с поверхностью.</w:t>
      </w:r>
    </w:p>
    <w:p w14:paraId="1164534E" w14:textId="77777777" w:rsidR="008E0A0B" w:rsidRPr="008E0A0B" w:rsidRDefault="008E0A0B" w:rsidP="008E0A0B">
      <w:pPr>
        <w:pStyle w:val="14"/>
      </w:pPr>
    </w:p>
    <w:p w14:paraId="50DC95E6" w14:textId="77777777" w:rsidR="008E0A0B" w:rsidRPr="008E0A0B" w:rsidRDefault="008E0A0B" w:rsidP="008E0A0B">
      <w:pPr>
        <w:pStyle w:val="14"/>
      </w:pPr>
      <w:r w:rsidRPr="008E0A0B">
        <w:t>1. Выбор шейдера.</w:t>
      </w:r>
    </w:p>
    <w:p w14:paraId="396F8C18" w14:textId="77777777" w:rsidR="008E0A0B" w:rsidRPr="008E0A0B" w:rsidRDefault="008E0A0B" w:rsidP="008E0A0B">
      <w:pPr>
        <w:pStyle w:val="14"/>
      </w:pPr>
      <w:r w:rsidRPr="008E0A0B">
        <w:t xml:space="preserve">В проекте используется шейдер </w:t>
      </w:r>
      <w:proofErr w:type="spellStart"/>
      <w:r w:rsidRPr="008E0A0B">
        <w:t>lit_with_shadows_shader</w:t>
      </w:r>
      <w:proofErr w:type="spellEnd"/>
      <w:r w:rsidRPr="008E0A0B">
        <w:t xml:space="preserve">. В отличие от стандартного </w:t>
      </w:r>
      <w:proofErr w:type="spellStart"/>
      <w:r w:rsidRPr="008E0A0B">
        <w:t>unlit</w:t>
      </w:r>
      <w:proofErr w:type="spellEnd"/>
      <w:r w:rsidRPr="008E0A0B">
        <w:t xml:space="preserve"> шейдера, который отображает цвет без учета света, данный шейдер реализует модель освещения Фонга. Он рассчитывает интенсивность света в каждой точке фрагмента в зависимо</w:t>
      </w:r>
      <w:proofErr w:type="spellStart"/>
      <w:r w:rsidRPr="008E0A0B">
        <w:t>сти</w:t>
      </w:r>
      <w:proofErr w:type="spellEnd"/>
      <w:r w:rsidRPr="008E0A0B">
        <w:t xml:space="preserve"> от угла падения лучей, положения камеры и свойств материала.</w:t>
      </w:r>
    </w:p>
    <w:p w14:paraId="075E5202" w14:textId="77777777" w:rsidR="008E0A0B" w:rsidRPr="008E0A0B" w:rsidRDefault="008E0A0B" w:rsidP="008E0A0B">
      <w:pPr>
        <w:pStyle w:val="14"/>
      </w:pPr>
    </w:p>
    <w:p w14:paraId="487CCFAC" w14:textId="77777777" w:rsidR="008E0A0B" w:rsidRPr="008E0A0B" w:rsidRDefault="008E0A0B" w:rsidP="008E0A0B">
      <w:pPr>
        <w:pStyle w:val="14"/>
      </w:pPr>
      <w:r w:rsidRPr="008E0A0B">
        <w:t>2. Источники света.</w:t>
      </w:r>
    </w:p>
    <w:p w14:paraId="7737D51E" w14:textId="77777777" w:rsidR="008E0A0B" w:rsidRPr="008E0A0B" w:rsidRDefault="008E0A0B" w:rsidP="008E0A0B">
      <w:pPr>
        <w:pStyle w:val="14"/>
      </w:pPr>
      <w:r w:rsidRPr="008E0A0B">
        <w:t>В сцене реализовано точечное освещение (</w:t>
      </w:r>
      <w:proofErr w:type="spellStart"/>
      <w:r w:rsidRPr="008E0A0B">
        <w:t>PointLight</w:t>
      </w:r>
      <w:proofErr w:type="spellEnd"/>
      <w:r w:rsidRPr="008E0A0B">
        <w:t>). Особенностью реализации является привязка источника света к самому объекту узла (</w:t>
      </w:r>
      <w:proofErr w:type="spellStart"/>
      <w:r w:rsidRPr="008E0A0B">
        <w:t>parent</w:t>
      </w:r>
      <w:proofErr w:type="spellEnd"/>
      <w:r w:rsidRPr="008E0A0B">
        <w:t>=</w:t>
      </w:r>
      <w:proofErr w:type="spellStart"/>
      <w:r w:rsidRPr="008E0A0B">
        <w:t>knot</w:t>
      </w:r>
      <w:proofErr w:type="spellEnd"/>
      <w:r w:rsidRPr="008E0A0B">
        <w:t>).</w:t>
      </w:r>
    </w:p>
    <w:p w14:paraId="33F7E5B9" w14:textId="77777777" w:rsidR="008E0A0B" w:rsidRPr="008E0A0B" w:rsidRDefault="008E0A0B" w:rsidP="008E0A0B">
      <w:pPr>
        <w:pStyle w:val="14"/>
      </w:pPr>
      <w:proofErr w:type="spellStart"/>
      <w:r w:rsidRPr="008E0A0B">
        <w:lastRenderedPageBreak/>
        <w:t>Обоснование</w:t>
      </w:r>
      <w:proofErr w:type="spellEnd"/>
      <w:r w:rsidRPr="008E0A0B">
        <w:t xml:space="preserve"> решения: если источник света статичен, а объект перемещается в пространстве сцены, он может выйти из зоны освещенности и стать полностью темным. Привязка света к объекту гарантирует, что поверхность всегда будет освещена, что позволяет </w:t>
      </w:r>
      <w:proofErr w:type="spellStart"/>
      <w:r w:rsidRPr="008E0A0B">
        <w:t>подчеркнуть</w:t>
      </w:r>
      <w:proofErr w:type="spellEnd"/>
      <w:r w:rsidRPr="008E0A0B">
        <w:t xml:space="preserve"> рельеф и объем трубы при вращении и движении, независимо от положения объекта в глобальных координатах.</w:t>
      </w:r>
    </w:p>
    <w:p w14:paraId="4834AD91" w14:textId="77777777" w:rsidR="008E0A0B" w:rsidRPr="008E0A0B" w:rsidRDefault="008E0A0B" w:rsidP="008E0A0B">
      <w:pPr>
        <w:pStyle w:val="14"/>
      </w:pPr>
    </w:p>
    <w:p w14:paraId="27F378D5" w14:textId="77777777" w:rsidR="008E0A0B" w:rsidRPr="008E0A0B" w:rsidRDefault="008E0A0B" w:rsidP="008E0A0B">
      <w:pPr>
        <w:pStyle w:val="14"/>
      </w:pPr>
      <w:r w:rsidRPr="008E0A0B">
        <w:t>3. Тени.</w:t>
      </w:r>
    </w:p>
    <w:p w14:paraId="426F3F19" w14:textId="77777777" w:rsidR="008E0A0B" w:rsidRPr="008E0A0B" w:rsidRDefault="008E0A0B" w:rsidP="008E0A0B">
      <w:pPr>
        <w:pStyle w:val="14"/>
      </w:pPr>
      <w:proofErr w:type="spellStart"/>
      <w:r w:rsidRPr="008E0A0B">
        <w:t>Активация</w:t>
      </w:r>
      <w:proofErr w:type="spellEnd"/>
      <w:r w:rsidRPr="008E0A0B">
        <w:t xml:space="preserve"> параметра </w:t>
      </w:r>
      <w:proofErr w:type="spellStart"/>
      <w:r w:rsidRPr="008E0A0B">
        <w:t>shadows</w:t>
      </w:r>
      <w:proofErr w:type="spellEnd"/>
      <w:r w:rsidRPr="008E0A0B">
        <w:t>=True позволяет объекту отбрасывать тень на плоскость пола. Это усиливает восприятие глубины сцены и положения объекта относительно поверхности.</w:t>
      </w:r>
    </w:p>
    <w:p w14:paraId="40D47301" w14:textId="77777777" w:rsidR="008E0A0B" w:rsidRPr="008E0A0B" w:rsidRDefault="008E0A0B" w:rsidP="008E0A0B">
      <w:pPr>
        <w:pStyle w:val="14"/>
      </w:pPr>
    </w:p>
    <w:p w14:paraId="314CCDCC" w14:textId="77777777" w:rsidR="008E0A0B" w:rsidRPr="008E0A0B" w:rsidRDefault="008E0A0B" w:rsidP="008E0A0B">
      <w:pPr>
        <w:pStyle w:val="2"/>
      </w:pPr>
      <w:bookmarkStart w:id="9" w:name="_Toc224550371"/>
      <w:r w:rsidRPr="008E0A0B">
        <w:t>2.4. Логика анимации и временная дискретизация</w:t>
      </w:r>
      <w:bookmarkEnd w:id="9"/>
    </w:p>
    <w:p w14:paraId="6A7FDC2E" w14:textId="77777777" w:rsidR="008E0A0B" w:rsidRPr="008E0A0B" w:rsidRDefault="008E0A0B" w:rsidP="008E0A0B">
      <w:pPr>
        <w:pStyle w:val="14"/>
      </w:pPr>
    </w:p>
    <w:p w14:paraId="462EBF15" w14:textId="77777777" w:rsidR="008E0A0B" w:rsidRPr="008E0A0B" w:rsidRDefault="008E0A0B" w:rsidP="008E0A0B">
      <w:pPr>
        <w:pStyle w:val="14"/>
      </w:pPr>
      <w:proofErr w:type="spellStart"/>
      <w:r w:rsidRPr="008E0A0B">
        <w:t>Анимация</w:t>
      </w:r>
      <w:proofErr w:type="spellEnd"/>
      <w:r w:rsidRPr="008E0A0B">
        <w:t xml:space="preserve"> в компьютерной графике реализуется через обновление параметров объекта в каждом кадре. В движке </w:t>
      </w:r>
      <w:proofErr w:type="spellStart"/>
      <w:r w:rsidRPr="008E0A0B">
        <w:t>Ursina</w:t>
      </w:r>
      <w:proofErr w:type="spellEnd"/>
      <w:r w:rsidRPr="008E0A0B">
        <w:t xml:space="preserve"> для этого используется метод </w:t>
      </w:r>
      <w:proofErr w:type="spellStart"/>
      <w:proofErr w:type="gramStart"/>
      <w:r w:rsidRPr="008E0A0B">
        <w:t>update</w:t>
      </w:r>
      <w:proofErr w:type="spellEnd"/>
      <w:r w:rsidRPr="008E0A0B">
        <w:t>(</w:t>
      </w:r>
      <w:proofErr w:type="gramEnd"/>
      <w:r w:rsidRPr="008E0A0B">
        <w:t>), который вызывается автоматически в каждом цикле рендеринга.</w:t>
      </w:r>
    </w:p>
    <w:p w14:paraId="0A655176" w14:textId="77777777" w:rsidR="008E0A0B" w:rsidRPr="008E0A0B" w:rsidRDefault="008E0A0B" w:rsidP="008E0A0B">
      <w:pPr>
        <w:pStyle w:val="14"/>
      </w:pPr>
    </w:p>
    <w:p w14:paraId="6BF2E49F" w14:textId="77777777" w:rsidR="008E0A0B" w:rsidRPr="008E0A0B" w:rsidRDefault="008E0A0B" w:rsidP="008E0A0B">
      <w:pPr>
        <w:pStyle w:val="14"/>
      </w:pPr>
      <w:r w:rsidRPr="008E0A0B">
        <w:t>1. Независимость от частоты кадров (Delta Time).</w:t>
      </w:r>
    </w:p>
    <w:p w14:paraId="60398FE9" w14:textId="77777777" w:rsidR="008E0A0B" w:rsidRPr="008E0A0B" w:rsidRDefault="008E0A0B" w:rsidP="008E0A0B">
      <w:pPr>
        <w:pStyle w:val="14"/>
      </w:pPr>
      <w:proofErr w:type="spellStart"/>
      <w:r w:rsidRPr="008E0A0B">
        <w:t>Критической</w:t>
      </w:r>
      <w:proofErr w:type="spellEnd"/>
      <w:r w:rsidRPr="008E0A0B">
        <w:t xml:space="preserve"> ошибкой в разработке игр является привязка скорости движения к количеству кадров в секунду. На мощном компьютере анимация будет ускоряться, на слабом — замедляться.</w:t>
      </w:r>
    </w:p>
    <w:p w14:paraId="1B52CA11" w14:textId="77777777" w:rsidR="008E0A0B" w:rsidRPr="008E0A0B" w:rsidRDefault="008E0A0B" w:rsidP="008E0A0B">
      <w:pPr>
        <w:pStyle w:val="14"/>
      </w:pPr>
      <w:proofErr w:type="spellStart"/>
      <w:r w:rsidRPr="008E0A0B">
        <w:t>Для</w:t>
      </w:r>
      <w:proofErr w:type="spellEnd"/>
      <w:r w:rsidRPr="008E0A0B">
        <w:t xml:space="preserve"> решения этой проблемы используется параметр </w:t>
      </w:r>
      <w:proofErr w:type="spellStart"/>
      <w:proofErr w:type="gramStart"/>
      <w:r w:rsidRPr="008E0A0B">
        <w:t>time.dt</w:t>
      </w:r>
      <w:proofErr w:type="spellEnd"/>
      <w:proofErr w:type="gramEnd"/>
      <w:r w:rsidRPr="008E0A0B">
        <w:t xml:space="preserve"> (</w:t>
      </w:r>
      <w:proofErr w:type="spellStart"/>
      <w:r w:rsidRPr="008E0A0B">
        <w:t>delta</w:t>
      </w:r>
      <w:proofErr w:type="spellEnd"/>
      <w:r w:rsidRPr="008E0A0B">
        <w:t xml:space="preserve"> </w:t>
      </w:r>
      <w:proofErr w:type="spellStart"/>
      <w:r w:rsidRPr="008E0A0B">
        <w:t>time</w:t>
      </w:r>
      <w:proofErr w:type="spellEnd"/>
      <w:r w:rsidRPr="008E0A0B">
        <w:t>) — время, прошедшее с момента отрисовки предыдущего кадра в секундах.</w:t>
      </w:r>
    </w:p>
    <w:p w14:paraId="521EC1A5" w14:textId="77777777" w:rsidR="008E0A0B" w:rsidRPr="008E0A0B" w:rsidRDefault="008E0A0B" w:rsidP="008E0A0B">
      <w:pPr>
        <w:pStyle w:val="14"/>
      </w:pPr>
      <w:proofErr w:type="spellStart"/>
      <w:r w:rsidRPr="008E0A0B">
        <w:t>Формула</w:t>
      </w:r>
      <w:proofErr w:type="spellEnd"/>
      <w:r w:rsidRPr="008E0A0B">
        <w:t xml:space="preserve"> перемещения: </w:t>
      </w:r>
      <w:proofErr w:type="spellStart"/>
      <w:r w:rsidRPr="008E0A0B">
        <w:t>distance</w:t>
      </w:r>
      <w:proofErr w:type="spellEnd"/>
      <w:r w:rsidRPr="008E0A0B">
        <w:t xml:space="preserve"> = </w:t>
      </w:r>
      <w:proofErr w:type="spellStart"/>
      <w:r w:rsidRPr="008E0A0B">
        <w:t>speed</w:t>
      </w:r>
      <w:proofErr w:type="spellEnd"/>
      <w:r w:rsidRPr="008E0A0B">
        <w:t xml:space="preserve"> * </w:t>
      </w:r>
      <w:proofErr w:type="spellStart"/>
      <w:r w:rsidRPr="008E0A0B">
        <w:t>time.dt</w:t>
      </w:r>
      <w:proofErr w:type="spellEnd"/>
      <w:r w:rsidRPr="008E0A0B">
        <w:t>.</w:t>
      </w:r>
    </w:p>
    <w:p w14:paraId="00F7BE1F" w14:textId="77777777" w:rsidR="008E0A0B" w:rsidRPr="008E0A0B" w:rsidRDefault="008E0A0B" w:rsidP="008E0A0B">
      <w:pPr>
        <w:pStyle w:val="14"/>
      </w:pPr>
      <w:proofErr w:type="spellStart"/>
      <w:r w:rsidRPr="008E0A0B">
        <w:t>Это</w:t>
      </w:r>
      <w:proofErr w:type="spellEnd"/>
      <w:r w:rsidRPr="008E0A0B">
        <w:t xml:space="preserve"> обеспечивает одинаковую скорость движения объекта независимо от производительности системы.</w:t>
      </w:r>
    </w:p>
    <w:p w14:paraId="3B45634F" w14:textId="77777777" w:rsidR="008E0A0B" w:rsidRPr="008E0A0B" w:rsidRDefault="008E0A0B" w:rsidP="008E0A0B">
      <w:pPr>
        <w:pStyle w:val="14"/>
      </w:pPr>
    </w:p>
    <w:p w14:paraId="6FFFA271" w14:textId="77777777" w:rsidR="008E0A0B" w:rsidRPr="008E0A0B" w:rsidRDefault="008E0A0B" w:rsidP="008E0A0B">
      <w:pPr>
        <w:pStyle w:val="14"/>
      </w:pPr>
      <w:r w:rsidRPr="008E0A0B">
        <w:lastRenderedPageBreak/>
        <w:t>2. Синусоидальное движение.</w:t>
      </w:r>
    </w:p>
    <w:p w14:paraId="3D07BF10" w14:textId="77777777" w:rsidR="008E0A0B" w:rsidRPr="008E0A0B" w:rsidRDefault="008E0A0B" w:rsidP="008E0A0B">
      <w:pPr>
        <w:pStyle w:val="14"/>
      </w:pPr>
      <w:proofErr w:type="spellStart"/>
      <w:r w:rsidRPr="008E0A0B">
        <w:t>Для</w:t>
      </w:r>
      <w:proofErr w:type="spellEnd"/>
      <w:r w:rsidRPr="008E0A0B">
        <w:t xml:space="preserve"> добавления сложности траектории реализуется колебание объекта по оси Y.</w:t>
      </w:r>
    </w:p>
    <w:p w14:paraId="6D39A5F2" w14:textId="77777777" w:rsidR="008E0A0B" w:rsidRPr="008E0A0B" w:rsidRDefault="008E0A0B" w:rsidP="008E0A0B">
      <w:pPr>
        <w:pStyle w:val="14"/>
        <w:rPr>
          <w:lang w:val="en-US"/>
        </w:rPr>
      </w:pPr>
      <w:proofErr w:type="spellStart"/>
      <w:r w:rsidRPr="008E0A0B">
        <w:t>Уравнение</w:t>
      </w:r>
      <w:proofErr w:type="spellEnd"/>
      <w:r w:rsidRPr="008E0A0B">
        <w:rPr>
          <w:lang w:val="en-US"/>
        </w:rPr>
        <w:t xml:space="preserve"> </w:t>
      </w:r>
      <w:r w:rsidRPr="008E0A0B">
        <w:t>движения</w:t>
      </w:r>
      <w:r w:rsidRPr="008E0A0B">
        <w:rPr>
          <w:lang w:val="en-US"/>
        </w:rPr>
        <w:t xml:space="preserve">: y = amplitude * </w:t>
      </w:r>
      <w:proofErr w:type="gramStart"/>
      <w:r w:rsidRPr="008E0A0B">
        <w:rPr>
          <w:lang w:val="en-US"/>
        </w:rPr>
        <w:t>sin(</w:t>
      </w:r>
      <w:proofErr w:type="gramEnd"/>
      <w:r w:rsidRPr="008E0A0B">
        <w:rPr>
          <w:lang w:val="en-US"/>
        </w:rPr>
        <w:t xml:space="preserve">frequency * </w:t>
      </w:r>
      <w:proofErr w:type="spellStart"/>
      <w:r w:rsidRPr="008E0A0B">
        <w:rPr>
          <w:lang w:val="en-US"/>
        </w:rPr>
        <w:t>time_tracker</w:t>
      </w:r>
      <w:proofErr w:type="spellEnd"/>
      <w:r w:rsidRPr="008E0A0B">
        <w:rPr>
          <w:lang w:val="en-US"/>
        </w:rPr>
        <w:t>).</w:t>
      </w:r>
    </w:p>
    <w:p w14:paraId="57A02CA6" w14:textId="77777777" w:rsidR="008E0A0B" w:rsidRPr="008E0A0B" w:rsidRDefault="008E0A0B" w:rsidP="008E0A0B">
      <w:pPr>
        <w:pStyle w:val="14"/>
      </w:pPr>
      <w:proofErr w:type="spellStart"/>
      <w:r w:rsidRPr="008E0A0B">
        <w:t>Где</w:t>
      </w:r>
      <w:proofErr w:type="spellEnd"/>
      <w:r w:rsidRPr="008E0A0B">
        <w:t xml:space="preserve"> </w:t>
      </w:r>
      <w:proofErr w:type="spellStart"/>
      <w:r w:rsidRPr="008E0A0B">
        <w:t>time_tracker</w:t>
      </w:r>
      <w:proofErr w:type="spellEnd"/>
      <w:r w:rsidRPr="008E0A0B">
        <w:t xml:space="preserve"> — накопленное время или пройденное расстояние. Это создает эффект полета по волне, что визуально отличает проект от статической демонстрации.</w:t>
      </w:r>
    </w:p>
    <w:p w14:paraId="36DDC056" w14:textId="77777777" w:rsidR="008E0A0B" w:rsidRPr="008E0A0B" w:rsidRDefault="008E0A0B" w:rsidP="008E0A0B">
      <w:pPr>
        <w:pStyle w:val="14"/>
      </w:pPr>
    </w:p>
    <w:p w14:paraId="74286986" w14:textId="77777777" w:rsidR="008E0A0B" w:rsidRPr="008E0A0B" w:rsidRDefault="008E0A0B" w:rsidP="008E0A0B">
      <w:pPr>
        <w:pStyle w:val="14"/>
      </w:pPr>
      <w:r w:rsidRPr="008E0A0B">
        <w:t>3. Вращение.</w:t>
      </w:r>
    </w:p>
    <w:p w14:paraId="4D65220E" w14:textId="77777777" w:rsidR="008E0A0B" w:rsidRPr="008E0A0B" w:rsidRDefault="008E0A0B" w:rsidP="008E0A0B">
      <w:pPr>
        <w:pStyle w:val="14"/>
      </w:pPr>
      <w:proofErr w:type="spellStart"/>
      <w:r w:rsidRPr="008E0A0B">
        <w:t>Вращение</w:t>
      </w:r>
      <w:proofErr w:type="spellEnd"/>
      <w:r w:rsidRPr="008E0A0B">
        <w:t xml:space="preserve"> объекта вокруг собственных осей реализуется через инкрементальное изменение углов Эйлера (</w:t>
      </w:r>
      <w:proofErr w:type="spellStart"/>
      <w:r w:rsidRPr="008E0A0B">
        <w:t>rotation.x</w:t>
      </w:r>
      <w:proofErr w:type="spellEnd"/>
      <w:r w:rsidRPr="008E0A0B">
        <w:t xml:space="preserve">, </w:t>
      </w:r>
      <w:proofErr w:type="spellStart"/>
      <w:proofErr w:type="gramStart"/>
      <w:r w:rsidRPr="008E0A0B">
        <w:t>rotation.y</w:t>
      </w:r>
      <w:proofErr w:type="spellEnd"/>
      <w:proofErr w:type="gramEnd"/>
      <w:r w:rsidRPr="008E0A0B">
        <w:t xml:space="preserve">, </w:t>
      </w:r>
      <w:proofErr w:type="spellStart"/>
      <w:proofErr w:type="gramStart"/>
      <w:r w:rsidRPr="008E0A0B">
        <w:t>rotation.z</w:t>
      </w:r>
      <w:proofErr w:type="spellEnd"/>
      <w:proofErr w:type="gramEnd"/>
      <w:r w:rsidRPr="008E0A0B">
        <w:t>) в каждом кадре.</w:t>
      </w:r>
    </w:p>
    <w:p w14:paraId="3BD84DF9" w14:textId="77777777" w:rsidR="008E0A0B" w:rsidRPr="008E0A0B" w:rsidRDefault="008E0A0B" w:rsidP="008E0A0B">
      <w:pPr>
        <w:pStyle w:val="14"/>
      </w:pPr>
    </w:p>
    <w:p w14:paraId="74342FF5" w14:textId="77777777" w:rsidR="008E0A0B" w:rsidRPr="008E0A0B" w:rsidRDefault="008E0A0B" w:rsidP="008E0A0B">
      <w:pPr>
        <w:pStyle w:val="10"/>
      </w:pPr>
      <w:bookmarkStart w:id="10" w:name="_Toc224550372"/>
      <w:r w:rsidRPr="008E0A0B">
        <w:lastRenderedPageBreak/>
        <w:t>ГЛАВА 3. ТЕСТИРОВАНИЕ, ОПТИМИЗАЦИЯ И ЭКСПЛУАТАЦИЯ</w:t>
      </w:r>
      <w:bookmarkEnd w:id="10"/>
    </w:p>
    <w:p w14:paraId="1120B66E" w14:textId="77777777" w:rsidR="008E0A0B" w:rsidRPr="008E0A0B" w:rsidRDefault="008E0A0B" w:rsidP="008E0A0B">
      <w:pPr>
        <w:pStyle w:val="14"/>
      </w:pPr>
    </w:p>
    <w:p w14:paraId="2F034725" w14:textId="77777777" w:rsidR="008E0A0B" w:rsidRPr="008E0A0B" w:rsidRDefault="008E0A0B" w:rsidP="008E0A0B">
      <w:pPr>
        <w:pStyle w:val="2"/>
      </w:pPr>
      <w:bookmarkStart w:id="11" w:name="_Toc224550373"/>
      <w:r w:rsidRPr="008E0A0B">
        <w:t>3.1. Требования к аппаратному и программному обеспечению</w:t>
      </w:r>
      <w:bookmarkEnd w:id="11"/>
    </w:p>
    <w:p w14:paraId="2BCD1E39" w14:textId="77777777" w:rsidR="008E0A0B" w:rsidRPr="008E0A0B" w:rsidRDefault="008E0A0B" w:rsidP="008E0A0B">
      <w:pPr>
        <w:pStyle w:val="14"/>
      </w:pPr>
    </w:p>
    <w:p w14:paraId="770D4AFE" w14:textId="77777777" w:rsidR="008E0A0B" w:rsidRPr="008E0A0B" w:rsidRDefault="008E0A0B" w:rsidP="008E0A0B">
      <w:pPr>
        <w:pStyle w:val="14"/>
      </w:pPr>
      <w:proofErr w:type="spellStart"/>
      <w:r w:rsidRPr="008E0A0B">
        <w:t>Для</w:t>
      </w:r>
      <w:proofErr w:type="spellEnd"/>
      <w:r w:rsidRPr="008E0A0B">
        <w:t xml:space="preserve"> корректной работы приложения необходимы следующие условия:</w:t>
      </w:r>
    </w:p>
    <w:p w14:paraId="5402EDC1" w14:textId="77777777" w:rsidR="008E0A0B" w:rsidRPr="008E0A0B" w:rsidRDefault="008E0A0B" w:rsidP="008E0A0B">
      <w:pPr>
        <w:pStyle w:val="14"/>
      </w:pPr>
      <w:r w:rsidRPr="008E0A0B">
        <w:t xml:space="preserve">1. Операционная система: Windows, Linux или </w:t>
      </w:r>
      <w:proofErr w:type="spellStart"/>
      <w:r w:rsidRPr="008E0A0B">
        <w:t>macOS</w:t>
      </w:r>
      <w:proofErr w:type="spellEnd"/>
      <w:r w:rsidRPr="008E0A0B">
        <w:t>.</w:t>
      </w:r>
    </w:p>
    <w:p w14:paraId="0F67EC25" w14:textId="77777777" w:rsidR="008E0A0B" w:rsidRPr="008E0A0B" w:rsidRDefault="008E0A0B" w:rsidP="008E0A0B">
      <w:pPr>
        <w:pStyle w:val="14"/>
      </w:pPr>
      <w:r w:rsidRPr="008E0A0B">
        <w:t>2. Интерпретатор Python: версия 3.8 или выше.</w:t>
      </w:r>
    </w:p>
    <w:p w14:paraId="20DAF18E" w14:textId="77777777" w:rsidR="008E0A0B" w:rsidRPr="008E0A0B" w:rsidRDefault="008E0A0B" w:rsidP="008E0A0B">
      <w:pPr>
        <w:pStyle w:val="14"/>
      </w:pPr>
      <w:r w:rsidRPr="008E0A0B">
        <w:t xml:space="preserve">3. Библиотеки: </w:t>
      </w:r>
      <w:proofErr w:type="spellStart"/>
      <w:r w:rsidRPr="008E0A0B">
        <w:t>ursina</w:t>
      </w:r>
      <w:proofErr w:type="spellEnd"/>
      <w:r w:rsidRPr="008E0A0B">
        <w:t xml:space="preserve">, </w:t>
      </w:r>
      <w:proofErr w:type="spellStart"/>
      <w:r w:rsidRPr="008E0A0B">
        <w:t>numpy</w:t>
      </w:r>
      <w:proofErr w:type="spellEnd"/>
      <w:r w:rsidRPr="008E0A0B">
        <w:t xml:space="preserve"> (устанавливаются через пакетный менеджер </w:t>
      </w:r>
      <w:proofErr w:type="spellStart"/>
      <w:r w:rsidRPr="008E0A0B">
        <w:t>pip</w:t>
      </w:r>
      <w:proofErr w:type="spellEnd"/>
      <w:r w:rsidRPr="008E0A0B">
        <w:t>).</w:t>
      </w:r>
    </w:p>
    <w:p w14:paraId="0A718B36" w14:textId="77777777" w:rsidR="008E0A0B" w:rsidRPr="008E0A0B" w:rsidRDefault="008E0A0B" w:rsidP="008E0A0B">
      <w:pPr>
        <w:pStyle w:val="14"/>
      </w:pPr>
      <w:r w:rsidRPr="008E0A0B">
        <w:t>4. Графический адаптер: поддержка OpenGL 3.3 и выше. Рекомендуется наличие дискретной видеокарты. Интегрированные графические решения старых поколений (например, Intel HD Graphics ранних серий) могут не корректно отображать шейдеры теней.</w:t>
      </w:r>
    </w:p>
    <w:p w14:paraId="40F65A0E" w14:textId="77777777" w:rsidR="008E0A0B" w:rsidRPr="008E0A0B" w:rsidRDefault="008E0A0B" w:rsidP="008E0A0B">
      <w:pPr>
        <w:pStyle w:val="14"/>
      </w:pPr>
    </w:p>
    <w:p w14:paraId="45E990D8" w14:textId="77777777" w:rsidR="008E0A0B" w:rsidRPr="008E0A0B" w:rsidRDefault="008E0A0B" w:rsidP="008E0A0B">
      <w:pPr>
        <w:pStyle w:val="2"/>
      </w:pPr>
      <w:bookmarkStart w:id="12" w:name="_Toc224550374"/>
      <w:r w:rsidRPr="008E0A0B">
        <w:t>3.2. Анализ производительности</w:t>
      </w:r>
      <w:bookmarkEnd w:id="12"/>
    </w:p>
    <w:p w14:paraId="2C668C6E" w14:textId="77777777" w:rsidR="008E0A0B" w:rsidRPr="008E0A0B" w:rsidRDefault="008E0A0B" w:rsidP="008E0A0B">
      <w:pPr>
        <w:pStyle w:val="14"/>
      </w:pPr>
    </w:p>
    <w:p w14:paraId="75262941" w14:textId="77777777" w:rsidR="008E0A0B" w:rsidRPr="008E0A0B" w:rsidRDefault="008E0A0B" w:rsidP="008E0A0B">
      <w:pPr>
        <w:pStyle w:val="14"/>
      </w:pPr>
      <w:proofErr w:type="spellStart"/>
      <w:r w:rsidRPr="008E0A0B">
        <w:t>Производительность</w:t>
      </w:r>
      <w:proofErr w:type="spellEnd"/>
      <w:r w:rsidRPr="008E0A0B">
        <w:t xml:space="preserve"> приложения напрямую зависит от количества полигонов </w:t>
      </w:r>
      <w:proofErr w:type="spellStart"/>
      <w:proofErr w:type="gramStart"/>
      <w:r w:rsidRPr="008E0A0B">
        <w:t>в.mesh</w:t>
      </w:r>
      <w:proofErr w:type="gramEnd"/>
      <w:r w:rsidRPr="008E0A0B">
        <w:t>е</w:t>
      </w:r>
      <w:proofErr w:type="spellEnd"/>
      <w:r w:rsidRPr="008E0A0B">
        <w:t xml:space="preserve">. Количество вершин определяется произведением параметров </w:t>
      </w:r>
      <w:proofErr w:type="spellStart"/>
      <w:r w:rsidRPr="008E0A0B">
        <w:t>radial_segments</w:t>
      </w:r>
      <w:proofErr w:type="spellEnd"/>
      <w:r w:rsidRPr="008E0A0B">
        <w:t xml:space="preserve"> (сегментов вокруг трубы) и </w:t>
      </w:r>
      <w:proofErr w:type="spellStart"/>
      <w:r w:rsidRPr="008E0A0B">
        <w:t>tubular_segments</w:t>
      </w:r>
      <w:proofErr w:type="spellEnd"/>
      <w:r w:rsidRPr="008E0A0B">
        <w:t xml:space="preserve"> (сегментов вдоль длины).</w:t>
      </w:r>
    </w:p>
    <w:p w14:paraId="5409A5E3" w14:textId="77777777" w:rsidR="008E0A0B" w:rsidRPr="008E0A0B" w:rsidRDefault="008E0A0B" w:rsidP="008E0A0B">
      <w:pPr>
        <w:pStyle w:val="14"/>
      </w:pPr>
    </w:p>
    <w:p w14:paraId="112DD84C" w14:textId="77777777" w:rsidR="008E0A0B" w:rsidRPr="008E0A0B" w:rsidRDefault="008E0A0B" w:rsidP="008E0A0B">
      <w:pPr>
        <w:pStyle w:val="14"/>
      </w:pPr>
      <w:proofErr w:type="spellStart"/>
      <w:r w:rsidRPr="008E0A0B">
        <w:t>Проблема</w:t>
      </w:r>
      <w:proofErr w:type="spellEnd"/>
      <w:r w:rsidRPr="008E0A0B">
        <w:t>: Высокое значение сегментов приводит к падению FPS (кадров в секунду).</w:t>
      </w:r>
    </w:p>
    <w:p w14:paraId="26CFA57E" w14:textId="77777777" w:rsidR="008E0A0B" w:rsidRPr="008E0A0B" w:rsidRDefault="008E0A0B" w:rsidP="008E0A0B">
      <w:pPr>
        <w:pStyle w:val="14"/>
      </w:pPr>
      <w:proofErr w:type="spellStart"/>
      <w:r w:rsidRPr="008E0A0B">
        <w:t>Решение</w:t>
      </w:r>
      <w:proofErr w:type="spellEnd"/>
      <w:r w:rsidRPr="008E0A0B">
        <w:t>: Оптимизация через снижение детализации.</w:t>
      </w:r>
    </w:p>
    <w:p w14:paraId="070C8A00" w14:textId="77777777" w:rsidR="008E0A0B" w:rsidRPr="008E0A0B" w:rsidRDefault="008E0A0B" w:rsidP="008E0A0B">
      <w:pPr>
        <w:pStyle w:val="14"/>
      </w:pPr>
      <w:proofErr w:type="spellStart"/>
      <w:r w:rsidRPr="008E0A0B">
        <w:t>Для</w:t>
      </w:r>
      <w:proofErr w:type="spellEnd"/>
      <w:r w:rsidRPr="008E0A0B">
        <w:t xml:space="preserve"> слабых систем рекомендуется уменьшать параметры генерации:</w:t>
      </w:r>
    </w:p>
    <w:p w14:paraId="0716D076" w14:textId="77777777" w:rsidR="008E0A0B" w:rsidRPr="008E0A0B" w:rsidRDefault="008E0A0B" w:rsidP="008E0A0B">
      <w:pPr>
        <w:pStyle w:val="14"/>
        <w:rPr>
          <w:lang w:val="en-US"/>
        </w:rPr>
      </w:pPr>
      <w:proofErr w:type="spellStart"/>
      <w:r w:rsidRPr="008E0A0B">
        <w:rPr>
          <w:lang w:val="en-US"/>
        </w:rPr>
        <w:t>radial_segments</w:t>
      </w:r>
      <w:proofErr w:type="spellEnd"/>
      <w:r w:rsidRPr="008E0A0B">
        <w:rPr>
          <w:lang w:val="en-US"/>
        </w:rPr>
        <w:t xml:space="preserve">: </w:t>
      </w:r>
      <w:r w:rsidRPr="008E0A0B">
        <w:t>с</w:t>
      </w:r>
      <w:r w:rsidRPr="008E0A0B">
        <w:rPr>
          <w:lang w:val="en-US"/>
        </w:rPr>
        <w:t xml:space="preserve"> 12 </w:t>
      </w:r>
      <w:r w:rsidRPr="008E0A0B">
        <w:t>до</w:t>
      </w:r>
      <w:r w:rsidRPr="008E0A0B">
        <w:rPr>
          <w:lang w:val="en-US"/>
        </w:rPr>
        <w:t xml:space="preserve"> 8.</w:t>
      </w:r>
    </w:p>
    <w:p w14:paraId="1147E3A9" w14:textId="77777777" w:rsidR="008E0A0B" w:rsidRPr="008E0A0B" w:rsidRDefault="008E0A0B" w:rsidP="008E0A0B">
      <w:pPr>
        <w:pStyle w:val="14"/>
        <w:rPr>
          <w:lang w:val="en-US"/>
        </w:rPr>
      </w:pPr>
      <w:proofErr w:type="spellStart"/>
      <w:r w:rsidRPr="008E0A0B">
        <w:rPr>
          <w:lang w:val="en-US"/>
        </w:rPr>
        <w:t>tubular_segments</w:t>
      </w:r>
      <w:proofErr w:type="spellEnd"/>
      <w:r w:rsidRPr="008E0A0B">
        <w:rPr>
          <w:lang w:val="en-US"/>
        </w:rPr>
        <w:t xml:space="preserve">: </w:t>
      </w:r>
      <w:r w:rsidRPr="008E0A0B">
        <w:t>с</w:t>
      </w:r>
      <w:r w:rsidRPr="008E0A0B">
        <w:rPr>
          <w:lang w:val="en-US"/>
        </w:rPr>
        <w:t xml:space="preserve"> 64 </w:t>
      </w:r>
      <w:r w:rsidRPr="008E0A0B">
        <w:t>до</w:t>
      </w:r>
      <w:r w:rsidRPr="008E0A0B">
        <w:rPr>
          <w:lang w:val="en-US"/>
        </w:rPr>
        <w:t xml:space="preserve"> 32.</w:t>
      </w:r>
    </w:p>
    <w:p w14:paraId="0DF584FE" w14:textId="77777777" w:rsidR="008E0A0B" w:rsidRPr="008E0A0B" w:rsidRDefault="008E0A0B" w:rsidP="008E0A0B">
      <w:pPr>
        <w:pStyle w:val="14"/>
      </w:pPr>
      <w:proofErr w:type="spellStart"/>
      <w:r w:rsidRPr="008E0A0B">
        <w:lastRenderedPageBreak/>
        <w:t>Это</w:t>
      </w:r>
      <w:proofErr w:type="spellEnd"/>
      <w:r w:rsidRPr="008E0A0B">
        <w:t xml:space="preserve"> снижает нагрузку на графический процессор при незначительной потере визуального качества на расстоянии.</w:t>
      </w:r>
    </w:p>
    <w:p w14:paraId="1EFBB966" w14:textId="77777777" w:rsidR="008E0A0B" w:rsidRPr="008E0A0B" w:rsidRDefault="008E0A0B" w:rsidP="008E0A0B">
      <w:pPr>
        <w:pStyle w:val="14"/>
      </w:pPr>
    </w:p>
    <w:p w14:paraId="3A044F94" w14:textId="77777777" w:rsidR="008E0A0B" w:rsidRPr="008E0A0B" w:rsidRDefault="008E0A0B" w:rsidP="008E0A0B">
      <w:pPr>
        <w:pStyle w:val="2"/>
      </w:pPr>
      <w:bookmarkStart w:id="13" w:name="_Toc224550375"/>
      <w:r w:rsidRPr="008E0A0B">
        <w:t>3.3. Интерактивное управление сценой</w:t>
      </w:r>
      <w:bookmarkEnd w:id="13"/>
    </w:p>
    <w:p w14:paraId="526DAC38" w14:textId="77777777" w:rsidR="008E0A0B" w:rsidRPr="008E0A0B" w:rsidRDefault="008E0A0B" w:rsidP="008E0A0B">
      <w:pPr>
        <w:pStyle w:val="14"/>
      </w:pPr>
    </w:p>
    <w:p w14:paraId="5474B6CF" w14:textId="77777777" w:rsidR="008E0A0B" w:rsidRPr="008E0A0B" w:rsidRDefault="008E0A0B" w:rsidP="008E0A0B">
      <w:pPr>
        <w:pStyle w:val="14"/>
      </w:pPr>
      <w:proofErr w:type="spellStart"/>
      <w:r w:rsidRPr="008E0A0B">
        <w:t>Для</w:t>
      </w:r>
      <w:proofErr w:type="spellEnd"/>
      <w:r w:rsidRPr="008E0A0B">
        <w:t xml:space="preserve"> инспекции созданной модели реализован компонент </w:t>
      </w:r>
      <w:proofErr w:type="spellStart"/>
      <w:r w:rsidRPr="008E0A0B">
        <w:t>EditorCamera</w:t>
      </w:r>
      <w:proofErr w:type="spellEnd"/>
      <w:r w:rsidRPr="008E0A0B">
        <w:t>. Он предоставляет пользователю инструменты, аналогичные профессиональным пакетам моделирования (</w:t>
      </w:r>
      <w:proofErr w:type="spellStart"/>
      <w:r w:rsidRPr="008E0A0B">
        <w:t>Blender</w:t>
      </w:r>
      <w:proofErr w:type="spellEnd"/>
      <w:r w:rsidRPr="008E0A0B">
        <w:t>, Maya):</w:t>
      </w:r>
    </w:p>
    <w:p w14:paraId="1C961491" w14:textId="77777777" w:rsidR="008E0A0B" w:rsidRPr="008E0A0B" w:rsidRDefault="008E0A0B" w:rsidP="008E0A0B">
      <w:pPr>
        <w:pStyle w:val="14"/>
      </w:pPr>
      <w:r w:rsidRPr="008E0A0B">
        <w:t>1. Вращение орбиты: зажатие левой кнопки мыши и перемещение курсора.</w:t>
      </w:r>
    </w:p>
    <w:p w14:paraId="449FD1B2" w14:textId="77777777" w:rsidR="008E0A0B" w:rsidRPr="008E0A0B" w:rsidRDefault="008E0A0B" w:rsidP="008E0A0B">
      <w:pPr>
        <w:pStyle w:val="14"/>
      </w:pPr>
      <w:r w:rsidRPr="008E0A0B">
        <w:t>2. Панорамирование: зажатие правой кнопки мыши и перемещение курсора.</w:t>
      </w:r>
    </w:p>
    <w:p w14:paraId="423C7D65" w14:textId="77777777" w:rsidR="008E0A0B" w:rsidRPr="008E0A0B" w:rsidRDefault="008E0A0B" w:rsidP="008E0A0B">
      <w:pPr>
        <w:pStyle w:val="14"/>
      </w:pPr>
      <w:r w:rsidRPr="008E0A0B">
        <w:t>3. Масштабирование: прокрутка колеса мыши.</w:t>
      </w:r>
    </w:p>
    <w:p w14:paraId="25A35C77" w14:textId="77777777" w:rsidR="008E0A0B" w:rsidRPr="008E0A0B" w:rsidRDefault="008E0A0B" w:rsidP="008E0A0B">
      <w:pPr>
        <w:pStyle w:val="14"/>
      </w:pPr>
      <w:proofErr w:type="spellStart"/>
      <w:r w:rsidRPr="008E0A0B">
        <w:t>Данный</w:t>
      </w:r>
      <w:proofErr w:type="spellEnd"/>
      <w:r w:rsidRPr="008E0A0B">
        <w:t xml:space="preserve"> функционал позволяет пользователю рассмотреть геометрию узла со всех сторон, оценить качество триангуляции и работу освещения.</w:t>
      </w:r>
    </w:p>
    <w:p w14:paraId="071F13BB" w14:textId="77777777" w:rsidR="008E0A0B" w:rsidRPr="008E0A0B" w:rsidRDefault="008E0A0B" w:rsidP="008E0A0B">
      <w:pPr>
        <w:pStyle w:val="14"/>
      </w:pPr>
    </w:p>
    <w:p w14:paraId="4E449FE2" w14:textId="77777777" w:rsidR="008E0A0B" w:rsidRPr="008E0A0B" w:rsidRDefault="008E0A0B" w:rsidP="008E0A0B">
      <w:pPr>
        <w:pStyle w:val="2"/>
      </w:pPr>
      <w:bookmarkStart w:id="14" w:name="_Toc224550376"/>
      <w:r w:rsidRPr="008E0A0B">
        <w:t>3.4. Возможные ошибки и методы их устранения</w:t>
      </w:r>
      <w:bookmarkEnd w:id="14"/>
    </w:p>
    <w:p w14:paraId="39B68EB9" w14:textId="77777777" w:rsidR="008E0A0B" w:rsidRPr="008E0A0B" w:rsidRDefault="008E0A0B" w:rsidP="008E0A0B">
      <w:pPr>
        <w:pStyle w:val="14"/>
      </w:pPr>
    </w:p>
    <w:p w14:paraId="2B8E1F15" w14:textId="77777777" w:rsidR="008E0A0B" w:rsidRPr="008E0A0B" w:rsidRDefault="008E0A0B" w:rsidP="008E0A0B">
      <w:pPr>
        <w:pStyle w:val="14"/>
      </w:pPr>
      <w:r w:rsidRPr="008E0A0B">
        <w:t>1. Черный экран при запуске.</w:t>
      </w:r>
    </w:p>
    <w:p w14:paraId="064B343C" w14:textId="77777777" w:rsidR="008E0A0B" w:rsidRPr="008E0A0B" w:rsidRDefault="008E0A0B" w:rsidP="008E0A0B">
      <w:pPr>
        <w:pStyle w:val="14"/>
      </w:pPr>
      <w:proofErr w:type="spellStart"/>
      <w:r w:rsidRPr="008E0A0B">
        <w:t>Причина</w:t>
      </w:r>
      <w:proofErr w:type="spellEnd"/>
      <w:r w:rsidRPr="008E0A0B">
        <w:t>: Отсутствие поддержки требуемых шейдеров видеодрайвером или устаревшие драйверы.</w:t>
      </w:r>
    </w:p>
    <w:p w14:paraId="0E1F9FD7" w14:textId="77777777" w:rsidR="008E0A0B" w:rsidRPr="008E0A0B" w:rsidRDefault="008E0A0B" w:rsidP="008E0A0B">
      <w:pPr>
        <w:pStyle w:val="14"/>
      </w:pPr>
      <w:proofErr w:type="spellStart"/>
      <w:r w:rsidRPr="008E0A0B">
        <w:t>Решение</w:t>
      </w:r>
      <w:proofErr w:type="spellEnd"/>
      <w:r w:rsidRPr="008E0A0B">
        <w:t>: Обновление драйверов видеокарты. Отключение теней и сложного шейдера в коде (замена на базовый цвет).</w:t>
      </w:r>
    </w:p>
    <w:p w14:paraId="6E43BDDD" w14:textId="77777777" w:rsidR="008E0A0B" w:rsidRPr="008E0A0B" w:rsidRDefault="008E0A0B" w:rsidP="008E0A0B">
      <w:pPr>
        <w:pStyle w:val="14"/>
      </w:pPr>
    </w:p>
    <w:p w14:paraId="37D7C16B" w14:textId="77777777" w:rsidR="008E0A0B" w:rsidRPr="008E0A0B" w:rsidRDefault="008E0A0B" w:rsidP="008E0A0B">
      <w:pPr>
        <w:pStyle w:val="14"/>
      </w:pPr>
      <w:r w:rsidRPr="008E0A0B">
        <w:t>2. Ошибка импорта модулей (</w:t>
      </w:r>
      <w:proofErr w:type="spellStart"/>
      <w:r w:rsidRPr="008E0A0B">
        <w:t>ModuleNotFoundError</w:t>
      </w:r>
      <w:proofErr w:type="spellEnd"/>
      <w:r w:rsidRPr="008E0A0B">
        <w:t>).</w:t>
      </w:r>
    </w:p>
    <w:p w14:paraId="6B2402B4" w14:textId="77777777" w:rsidR="008E0A0B" w:rsidRPr="008E0A0B" w:rsidRDefault="008E0A0B" w:rsidP="008E0A0B">
      <w:pPr>
        <w:pStyle w:val="14"/>
      </w:pPr>
      <w:proofErr w:type="spellStart"/>
      <w:r w:rsidRPr="008E0A0B">
        <w:t>Причина</w:t>
      </w:r>
      <w:proofErr w:type="spellEnd"/>
      <w:r w:rsidRPr="008E0A0B">
        <w:t>: Установка библиотек в</w:t>
      </w:r>
      <w:proofErr w:type="spellStart"/>
      <w:r w:rsidRPr="008E0A0B">
        <w:rPr>
          <w:rFonts w:eastAsia="Microsoft JhengHei"/>
        </w:rPr>
        <w:t>环境</w:t>
      </w:r>
      <w:proofErr w:type="spellEnd"/>
      <w:r w:rsidRPr="008E0A0B">
        <w:t xml:space="preserve"> (</w:t>
      </w:r>
      <w:proofErr w:type="spellStart"/>
      <w:r w:rsidRPr="008E0A0B">
        <w:t>environment</w:t>
      </w:r>
      <w:proofErr w:type="spellEnd"/>
      <w:r w:rsidRPr="008E0A0B">
        <w:t>), отличный от того, в котором запускается скрипт.</w:t>
      </w:r>
    </w:p>
    <w:p w14:paraId="5F88B59D" w14:textId="77777777" w:rsidR="008E0A0B" w:rsidRPr="008E0A0B" w:rsidRDefault="008E0A0B" w:rsidP="008E0A0B">
      <w:pPr>
        <w:pStyle w:val="14"/>
      </w:pPr>
      <w:proofErr w:type="spellStart"/>
      <w:r w:rsidRPr="008E0A0B">
        <w:lastRenderedPageBreak/>
        <w:t>Решение</w:t>
      </w:r>
      <w:proofErr w:type="spellEnd"/>
      <w:r w:rsidRPr="008E0A0B">
        <w:t xml:space="preserve">: Проверка пути интерпретатора через команду </w:t>
      </w:r>
      <w:proofErr w:type="spellStart"/>
      <w:r w:rsidRPr="008E0A0B">
        <w:t>pip</w:t>
      </w:r>
      <w:proofErr w:type="spellEnd"/>
      <w:r w:rsidRPr="008E0A0B">
        <w:t xml:space="preserve"> --</w:t>
      </w:r>
      <w:proofErr w:type="spellStart"/>
      <w:r w:rsidRPr="008E0A0B">
        <w:t>version</w:t>
      </w:r>
      <w:proofErr w:type="spellEnd"/>
      <w:r w:rsidRPr="008E0A0B">
        <w:t xml:space="preserve"> и установка зависимостей для активного интерпретатора.</w:t>
      </w:r>
    </w:p>
    <w:p w14:paraId="1AAC3C8D" w14:textId="77777777" w:rsidR="008E0A0B" w:rsidRPr="008E0A0B" w:rsidRDefault="008E0A0B" w:rsidP="008E0A0B">
      <w:pPr>
        <w:pStyle w:val="14"/>
      </w:pPr>
    </w:p>
    <w:p w14:paraId="5C9BB201" w14:textId="77777777" w:rsidR="008E0A0B" w:rsidRPr="008E0A0B" w:rsidRDefault="008E0A0B" w:rsidP="008E0A0B">
      <w:pPr>
        <w:pStyle w:val="14"/>
      </w:pPr>
      <w:r w:rsidRPr="008E0A0B">
        <w:t>3. Мерцание геометрии (Z-</w:t>
      </w:r>
      <w:proofErr w:type="spellStart"/>
      <w:r w:rsidRPr="008E0A0B">
        <w:t>fighting</w:t>
      </w:r>
      <w:proofErr w:type="spellEnd"/>
      <w:r w:rsidRPr="008E0A0B">
        <w:t>).</w:t>
      </w:r>
    </w:p>
    <w:p w14:paraId="5C08C6D3" w14:textId="77777777" w:rsidR="008E0A0B" w:rsidRPr="008E0A0B" w:rsidRDefault="008E0A0B" w:rsidP="008E0A0B">
      <w:pPr>
        <w:pStyle w:val="14"/>
      </w:pPr>
      <w:proofErr w:type="spellStart"/>
      <w:r w:rsidRPr="008E0A0B">
        <w:t>Причина</w:t>
      </w:r>
      <w:proofErr w:type="spellEnd"/>
      <w:r w:rsidRPr="008E0A0B">
        <w:t>: Слишком близкое расположение полигонов.</w:t>
      </w:r>
    </w:p>
    <w:p w14:paraId="57C06D29" w14:textId="77777777" w:rsidR="008E0A0B" w:rsidRPr="008E0A0B" w:rsidRDefault="008E0A0B" w:rsidP="008E0A0B">
      <w:pPr>
        <w:pStyle w:val="14"/>
      </w:pPr>
      <w:r w:rsidRPr="008E0A0B">
        <w:t>В данном проекте не актуально из-за структуры меша, но может возникнуть при модификации кода и наложении текстур.</w:t>
      </w:r>
    </w:p>
    <w:p w14:paraId="0C2895F0" w14:textId="77777777" w:rsidR="008E0A0B" w:rsidRPr="008E0A0B" w:rsidRDefault="008E0A0B" w:rsidP="008E0A0B">
      <w:pPr>
        <w:pStyle w:val="14"/>
      </w:pPr>
    </w:p>
    <w:p w14:paraId="0C0CDC13" w14:textId="77777777" w:rsidR="008E0A0B" w:rsidRPr="008E0A0B" w:rsidRDefault="008E0A0B" w:rsidP="008E0A0B">
      <w:pPr>
        <w:pStyle w:val="10"/>
      </w:pPr>
      <w:bookmarkStart w:id="15" w:name="_Toc224550377"/>
      <w:r w:rsidRPr="008E0A0B">
        <w:lastRenderedPageBreak/>
        <w:t>ГЛАВА 4. ПЕРСПЕКТИВЫ МОДИФИКАЦИИ И РАЗВИТИЯ</w:t>
      </w:r>
      <w:bookmarkEnd w:id="15"/>
    </w:p>
    <w:p w14:paraId="64638E1B" w14:textId="77777777" w:rsidR="008E0A0B" w:rsidRPr="008E0A0B" w:rsidRDefault="008E0A0B" w:rsidP="008E0A0B">
      <w:pPr>
        <w:pStyle w:val="14"/>
      </w:pPr>
    </w:p>
    <w:p w14:paraId="5A4F8D68" w14:textId="77777777" w:rsidR="008E0A0B" w:rsidRPr="008E0A0B" w:rsidRDefault="008E0A0B" w:rsidP="008E0A0B">
      <w:pPr>
        <w:pStyle w:val="14"/>
      </w:pPr>
      <w:proofErr w:type="spellStart"/>
      <w:r w:rsidRPr="008E0A0B">
        <w:t>Разработанный</w:t>
      </w:r>
      <w:proofErr w:type="spellEnd"/>
      <w:r w:rsidRPr="008E0A0B">
        <w:t xml:space="preserve"> программный модуль обладает высокой степенью расширяемости. Возможны следующие направления доработки:</w:t>
      </w:r>
    </w:p>
    <w:p w14:paraId="38F0A254" w14:textId="77777777" w:rsidR="008E0A0B" w:rsidRPr="008E0A0B" w:rsidRDefault="008E0A0B" w:rsidP="008E0A0B">
      <w:pPr>
        <w:pStyle w:val="14"/>
      </w:pPr>
    </w:p>
    <w:p w14:paraId="0290384D" w14:textId="77777777" w:rsidR="008E0A0B" w:rsidRPr="008E0A0B" w:rsidRDefault="008E0A0B" w:rsidP="008E0A0B">
      <w:pPr>
        <w:pStyle w:val="14"/>
      </w:pPr>
      <w:r w:rsidRPr="008E0A0B">
        <w:t>1. Параметрическая вариативность.</w:t>
      </w:r>
    </w:p>
    <w:p w14:paraId="71CC95E5" w14:textId="77777777" w:rsidR="008E0A0B" w:rsidRPr="008E0A0B" w:rsidRDefault="008E0A0B" w:rsidP="008E0A0B">
      <w:pPr>
        <w:pStyle w:val="14"/>
      </w:pPr>
      <w:proofErr w:type="spellStart"/>
      <w:r w:rsidRPr="008E0A0B">
        <w:t>Изменение</w:t>
      </w:r>
      <w:proofErr w:type="spellEnd"/>
      <w:r w:rsidRPr="008E0A0B">
        <w:t xml:space="preserve"> коэффициентов p и q в уравнении узла позволяет генерировать бесконечное количество различных топологических форм без переписывания логики построения меша.</w:t>
      </w:r>
    </w:p>
    <w:p w14:paraId="509F6DAD" w14:textId="77777777" w:rsidR="008E0A0B" w:rsidRPr="008E0A0B" w:rsidRDefault="008E0A0B" w:rsidP="008E0A0B">
      <w:pPr>
        <w:pStyle w:val="14"/>
      </w:pPr>
    </w:p>
    <w:p w14:paraId="0F3F5D98" w14:textId="77777777" w:rsidR="008E0A0B" w:rsidRPr="008E0A0B" w:rsidRDefault="008E0A0B" w:rsidP="008E0A0B">
      <w:pPr>
        <w:pStyle w:val="14"/>
      </w:pPr>
      <w:r w:rsidRPr="008E0A0B">
        <w:t>2. Визуальная кастомизация.</w:t>
      </w:r>
    </w:p>
    <w:p w14:paraId="0CF6383C" w14:textId="77777777" w:rsidR="008E0A0B" w:rsidRPr="008E0A0B" w:rsidRDefault="008E0A0B" w:rsidP="008E0A0B">
      <w:pPr>
        <w:pStyle w:val="14"/>
      </w:pPr>
      <w:proofErr w:type="spellStart"/>
      <w:r w:rsidRPr="008E0A0B">
        <w:t>Поддержка</w:t>
      </w:r>
      <w:proofErr w:type="spellEnd"/>
      <w:r w:rsidRPr="008E0A0B">
        <w:t xml:space="preserve"> текстур и материалов. Замена сплошного цвета на процедурные текстуры (кирпич, металл, дерево) через параметр </w:t>
      </w:r>
      <w:proofErr w:type="spellStart"/>
      <w:r w:rsidRPr="008E0A0B">
        <w:t>texture</w:t>
      </w:r>
      <w:proofErr w:type="spellEnd"/>
      <w:r w:rsidRPr="008E0A0B">
        <w:t xml:space="preserve"> класса </w:t>
      </w:r>
      <w:proofErr w:type="spellStart"/>
      <w:r w:rsidRPr="008E0A0B">
        <w:t>Entity</w:t>
      </w:r>
      <w:proofErr w:type="spellEnd"/>
      <w:r w:rsidRPr="008E0A0B">
        <w:t>. Изменение цвета через модель RGB или HSV.</w:t>
      </w:r>
    </w:p>
    <w:p w14:paraId="5CD8091F" w14:textId="77777777" w:rsidR="008E0A0B" w:rsidRPr="008E0A0B" w:rsidRDefault="008E0A0B" w:rsidP="008E0A0B">
      <w:pPr>
        <w:pStyle w:val="14"/>
      </w:pPr>
    </w:p>
    <w:p w14:paraId="66E2D45C" w14:textId="77777777" w:rsidR="008E0A0B" w:rsidRPr="008E0A0B" w:rsidRDefault="008E0A0B" w:rsidP="008E0A0B">
      <w:pPr>
        <w:pStyle w:val="14"/>
      </w:pPr>
      <w:r w:rsidRPr="008E0A0B">
        <w:t>3. Эффекты частиц и следы.</w:t>
      </w:r>
    </w:p>
    <w:p w14:paraId="26F9AF0E" w14:textId="77777777" w:rsidR="008E0A0B" w:rsidRPr="008E0A0B" w:rsidRDefault="008E0A0B" w:rsidP="008E0A0B">
      <w:pPr>
        <w:pStyle w:val="14"/>
      </w:pPr>
      <w:proofErr w:type="spellStart"/>
      <w:r w:rsidRPr="008E0A0B">
        <w:t>Реализация</w:t>
      </w:r>
      <w:proofErr w:type="spellEnd"/>
      <w:r w:rsidRPr="008E0A0B">
        <w:t xml:space="preserve"> системы частиц (Trail </w:t>
      </w:r>
      <w:proofErr w:type="spellStart"/>
      <w:r w:rsidRPr="008E0A0B">
        <w:t>Renderer</w:t>
      </w:r>
      <w:proofErr w:type="spellEnd"/>
      <w:r w:rsidRPr="008E0A0B">
        <w:t>), оставляющей след за движущимся объектом. Это потребует создания динамического меша, который обновляется каждый кадр, добавляя новые вершины в хвост и удаляя старые.</w:t>
      </w:r>
    </w:p>
    <w:p w14:paraId="53BD7990" w14:textId="77777777" w:rsidR="008E0A0B" w:rsidRPr="008E0A0B" w:rsidRDefault="008E0A0B" w:rsidP="008E0A0B">
      <w:pPr>
        <w:pStyle w:val="14"/>
      </w:pPr>
    </w:p>
    <w:p w14:paraId="26ED5C1C" w14:textId="77777777" w:rsidR="008E0A0B" w:rsidRPr="008E0A0B" w:rsidRDefault="008E0A0B" w:rsidP="008E0A0B">
      <w:pPr>
        <w:pStyle w:val="14"/>
      </w:pPr>
      <w:r w:rsidRPr="008E0A0B">
        <w:t>4. Физическое взаимодействие.</w:t>
      </w:r>
    </w:p>
    <w:p w14:paraId="7AF36CFE" w14:textId="77777777" w:rsidR="008E0A0B" w:rsidRPr="008E0A0B" w:rsidRDefault="008E0A0B" w:rsidP="008E0A0B">
      <w:pPr>
        <w:pStyle w:val="14"/>
      </w:pPr>
      <w:proofErr w:type="spellStart"/>
      <w:r w:rsidRPr="008E0A0B">
        <w:t>Интеграция</w:t>
      </w:r>
      <w:proofErr w:type="spellEnd"/>
      <w:r w:rsidRPr="008E0A0B">
        <w:t xml:space="preserve"> физического движка для проверки коллизий узла с другими объектами сцены. Это позволит использовать</w:t>
      </w:r>
      <w:proofErr w:type="spellStart"/>
      <w:r w:rsidRPr="008E0A0B">
        <w:rPr>
          <w:rFonts w:eastAsia="MS Gothic"/>
        </w:rPr>
        <w:t>生成的</w:t>
      </w:r>
      <w:proofErr w:type="spellEnd"/>
      <w:r w:rsidRPr="008E0A0B">
        <w:t xml:space="preserve"> геометрию не только для визуализации, но и для игровых механик.</w:t>
      </w:r>
    </w:p>
    <w:p w14:paraId="67A94FC5" w14:textId="77777777" w:rsidR="008E0A0B" w:rsidRPr="008E0A0B" w:rsidRDefault="008E0A0B" w:rsidP="008E0A0B">
      <w:pPr>
        <w:pStyle w:val="14"/>
      </w:pPr>
    </w:p>
    <w:p w14:paraId="65663060" w14:textId="77777777" w:rsidR="008E0A0B" w:rsidRPr="008E0A0B" w:rsidRDefault="008E0A0B" w:rsidP="008E0A0B">
      <w:pPr>
        <w:pStyle w:val="14"/>
      </w:pPr>
      <w:r w:rsidRPr="008E0A0B">
        <w:t>5. Экспорт геометрии.</w:t>
      </w:r>
    </w:p>
    <w:p w14:paraId="1C5ABDBA" w14:textId="77777777" w:rsidR="008E0A0B" w:rsidRPr="008E0A0B" w:rsidRDefault="008E0A0B" w:rsidP="008E0A0B">
      <w:pPr>
        <w:pStyle w:val="14"/>
      </w:pPr>
      <w:proofErr w:type="spellStart"/>
      <w:r w:rsidRPr="008E0A0B">
        <w:t>Добавление</w:t>
      </w:r>
      <w:proofErr w:type="spellEnd"/>
      <w:r w:rsidRPr="008E0A0B">
        <w:t xml:space="preserve"> функционала для сохранения сгенерированного меша в стандартные форматы (.</w:t>
      </w:r>
      <w:proofErr w:type="spellStart"/>
      <w:r w:rsidRPr="008E0A0B">
        <w:t>obj</w:t>
      </w:r>
      <w:proofErr w:type="spellEnd"/>
      <w:proofErr w:type="gramStart"/>
      <w:r w:rsidRPr="008E0A0B">
        <w:t>, .</w:t>
      </w:r>
      <w:proofErr w:type="spellStart"/>
      <w:r w:rsidRPr="008E0A0B">
        <w:t>gltf</w:t>
      </w:r>
      <w:proofErr w:type="spellEnd"/>
      <w:proofErr w:type="gramEnd"/>
      <w:r w:rsidRPr="008E0A0B">
        <w:t>) для использования в других программах трехмерного моделирования.</w:t>
      </w:r>
    </w:p>
    <w:p w14:paraId="602D3CCB" w14:textId="77777777" w:rsidR="008E0A0B" w:rsidRPr="008E0A0B" w:rsidRDefault="008E0A0B" w:rsidP="008E0A0B">
      <w:pPr>
        <w:pStyle w:val="14"/>
      </w:pPr>
    </w:p>
    <w:p w14:paraId="428228BD" w14:textId="77777777" w:rsidR="008E0A0B" w:rsidRPr="008E0A0B" w:rsidRDefault="008E0A0B" w:rsidP="008E0A0B">
      <w:pPr>
        <w:pStyle w:val="10"/>
      </w:pPr>
      <w:bookmarkStart w:id="16" w:name="_Toc224550378"/>
      <w:r w:rsidRPr="008E0A0B">
        <w:lastRenderedPageBreak/>
        <w:t>ЗАКЛЮЧЕНИЕ</w:t>
      </w:r>
      <w:bookmarkEnd w:id="16"/>
    </w:p>
    <w:p w14:paraId="1661B135" w14:textId="77777777" w:rsidR="008E0A0B" w:rsidRPr="008E0A0B" w:rsidRDefault="008E0A0B" w:rsidP="008E0A0B">
      <w:pPr>
        <w:pStyle w:val="14"/>
      </w:pPr>
    </w:p>
    <w:p w14:paraId="3CD7E9DD" w14:textId="77777777" w:rsidR="008E0A0B" w:rsidRPr="008E0A0B" w:rsidRDefault="008E0A0B" w:rsidP="008E0A0B">
      <w:pPr>
        <w:pStyle w:val="14"/>
      </w:pPr>
      <w:r w:rsidRPr="008E0A0B">
        <w:t xml:space="preserve">В ходе выполнения работы был разработан программный комплекс на языке Python с использованием движка </w:t>
      </w:r>
      <w:proofErr w:type="spellStart"/>
      <w:r w:rsidRPr="008E0A0B">
        <w:t>Ursina</w:t>
      </w:r>
      <w:proofErr w:type="spellEnd"/>
      <w:r w:rsidRPr="008E0A0B">
        <w:t xml:space="preserve"> Engine, реализующий процедурную генерацию и анимацию трехмерного Тор-узла.</w:t>
      </w:r>
    </w:p>
    <w:p w14:paraId="4233922F" w14:textId="77777777" w:rsidR="008E0A0B" w:rsidRPr="008E0A0B" w:rsidRDefault="008E0A0B" w:rsidP="008E0A0B">
      <w:pPr>
        <w:pStyle w:val="14"/>
      </w:pPr>
    </w:p>
    <w:p w14:paraId="4F7BF92E" w14:textId="77777777" w:rsidR="008E0A0B" w:rsidRPr="008E0A0B" w:rsidRDefault="008E0A0B" w:rsidP="008E0A0B">
      <w:pPr>
        <w:pStyle w:val="14"/>
      </w:pPr>
      <w:proofErr w:type="spellStart"/>
      <w:r w:rsidRPr="008E0A0B">
        <w:t>Основные</w:t>
      </w:r>
      <w:proofErr w:type="spellEnd"/>
      <w:r w:rsidRPr="008E0A0B">
        <w:t xml:space="preserve"> результаты работы:</w:t>
      </w:r>
    </w:p>
    <w:p w14:paraId="621326F6" w14:textId="77777777" w:rsidR="008E0A0B" w:rsidRPr="008E0A0B" w:rsidRDefault="008E0A0B" w:rsidP="008E0A0B">
      <w:pPr>
        <w:pStyle w:val="14"/>
      </w:pPr>
      <w:r w:rsidRPr="008E0A0B">
        <w:t>1. Изучены и применены на практике параметрические уравнения для задания пространственных кривых.</w:t>
      </w:r>
    </w:p>
    <w:p w14:paraId="13CA8FA0" w14:textId="77777777" w:rsidR="008E0A0B" w:rsidRPr="008E0A0B" w:rsidRDefault="008E0A0B" w:rsidP="008E0A0B">
      <w:pPr>
        <w:pStyle w:val="14"/>
      </w:pPr>
      <w:r w:rsidRPr="008E0A0B">
        <w:t xml:space="preserve">2. Реализован алгоритм построения полигональной сетки с учетом ориентации сечения (репер </w:t>
      </w:r>
      <w:proofErr w:type="spellStart"/>
      <w:r w:rsidRPr="008E0A0B">
        <w:t>Френе</w:t>
      </w:r>
      <w:proofErr w:type="spellEnd"/>
      <w:r w:rsidRPr="008E0A0B">
        <w:t>), что обеспечило корректную геометрию трубы.</w:t>
      </w:r>
    </w:p>
    <w:p w14:paraId="5CF4A1F3" w14:textId="77777777" w:rsidR="008E0A0B" w:rsidRPr="008E0A0B" w:rsidRDefault="008E0A0B" w:rsidP="008E0A0B">
      <w:pPr>
        <w:pStyle w:val="14"/>
      </w:pPr>
      <w:r w:rsidRPr="008E0A0B">
        <w:t>3. Настроена система динамического освещения с тенями, подчеркивающая объем объекта.</w:t>
      </w:r>
    </w:p>
    <w:p w14:paraId="2FF5C34A" w14:textId="77777777" w:rsidR="008E0A0B" w:rsidRPr="008E0A0B" w:rsidRDefault="008E0A0B" w:rsidP="008E0A0B">
      <w:pPr>
        <w:pStyle w:val="14"/>
      </w:pPr>
      <w:r w:rsidRPr="008E0A0B">
        <w:t>4. Обеспечена стабильность анимации благодаря использованию дельта-времени (</w:t>
      </w:r>
      <w:proofErr w:type="spellStart"/>
      <w:r w:rsidRPr="008E0A0B">
        <w:t>delta</w:t>
      </w:r>
      <w:proofErr w:type="spellEnd"/>
      <w:r w:rsidRPr="008E0A0B">
        <w:t xml:space="preserve"> </w:t>
      </w:r>
      <w:proofErr w:type="spellStart"/>
      <w:r w:rsidRPr="008E0A0B">
        <w:t>time</w:t>
      </w:r>
      <w:proofErr w:type="spellEnd"/>
      <w:r w:rsidRPr="008E0A0B">
        <w:t>).</w:t>
      </w:r>
    </w:p>
    <w:p w14:paraId="0251C9D3" w14:textId="77777777" w:rsidR="008E0A0B" w:rsidRPr="008E0A0B" w:rsidRDefault="008E0A0B" w:rsidP="008E0A0B">
      <w:pPr>
        <w:pStyle w:val="14"/>
      </w:pPr>
      <w:r w:rsidRPr="008E0A0B">
        <w:t>5. Подготовлена документация и инструкции по развертыванию и модификации проекта.</w:t>
      </w:r>
    </w:p>
    <w:p w14:paraId="16B85243" w14:textId="77777777" w:rsidR="008E0A0B" w:rsidRPr="008E0A0B" w:rsidRDefault="008E0A0B" w:rsidP="008E0A0B">
      <w:pPr>
        <w:pStyle w:val="14"/>
      </w:pPr>
    </w:p>
    <w:p w14:paraId="38388712" w14:textId="77777777" w:rsidR="008E0A0B" w:rsidRPr="008E0A0B" w:rsidRDefault="008E0A0B" w:rsidP="008E0A0B">
      <w:pPr>
        <w:pStyle w:val="14"/>
      </w:pPr>
      <w:proofErr w:type="spellStart"/>
      <w:r w:rsidRPr="008E0A0B">
        <w:t>Проект</w:t>
      </w:r>
      <w:proofErr w:type="spellEnd"/>
      <w:r w:rsidRPr="008E0A0B">
        <w:t xml:space="preserve"> демонстрирует эффективность использования скриптовых языков программирования для задач компьютерной графики. Полученное решение может быть использовано в образовательных целях для демонстрации связи математического анализа и трехмерного </w:t>
      </w:r>
      <w:proofErr w:type="spellStart"/>
      <w:r w:rsidRPr="008E0A0B">
        <w:t>моделировани</w:t>
      </w:r>
      <w:proofErr w:type="spellEnd"/>
      <w:r w:rsidRPr="008E0A0B">
        <w:t>я, а также служить базой для создания более сложных процедурных систем в игровой индустрии.</w:t>
      </w:r>
    </w:p>
    <w:p w14:paraId="6BA286E4" w14:textId="77777777" w:rsidR="008E0A0B" w:rsidRPr="008E0A0B" w:rsidRDefault="008E0A0B" w:rsidP="008E0A0B">
      <w:pPr>
        <w:pStyle w:val="14"/>
      </w:pPr>
    </w:p>
    <w:p w14:paraId="551DD25C" w14:textId="77777777" w:rsidR="008E0A0B" w:rsidRPr="008E0A0B" w:rsidRDefault="008E0A0B" w:rsidP="008E0A0B">
      <w:pPr>
        <w:pStyle w:val="14"/>
      </w:pPr>
      <w:proofErr w:type="spellStart"/>
      <w:r w:rsidRPr="008E0A0B">
        <w:t>Дальнейшее</w:t>
      </w:r>
      <w:proofErr w:type="spellEnd"/>
      <w:r w:rsidRPr="008E0A0B">
        <w:t xml:space="preserve"> развитие проекта может быть направлено на оптимизацию рендеринга больших объемов данных и интеграцию с физическими движками для создания интерактивных симуляций.</w:t>
      </w:r>
    </w:p>
    <w:p w14:paraId="741C053C" w14:textId="77777777" w:rsidR="008E0A0B" w:rsidRPr="008E0A0B" w:rsidRDefault="008E0A0B" w:rsidP="008E0A0B">
      <w:pPr>
        <w:pStyle w:val="14"/>
      </w:pPr>
    </w:p>
    <w:p w14:paraId="7201CBA0" w14:textId="77777777" w:rsidR="008E0A0B" w:rsidRPr="008E0A0B" w:rsidRDefault="008E0A0B" w:rsidP="008E0A0B">
      <w:pPr>
        <w:pStyle w:val="10"/>
      </w:pPr>
      <w:bookmarkStart w:id="17" w:name="_Toc224550379"/>
      <w:r w:rsidRPr="008E0A0B">
        <w:lastRenderedPageBreak/>
        <w:t>СПИСОК ИСПОЛЬЗОВАННЫХ ИСТОЧНИКОВ</w:t>
      </w:r>
      <w:bookmarkEnd w:id="17"/>
    </w:p>
    <w:p w14:paraId="49EDAAA4" w14:textId="77777777" w:rsidR="008E0A0B" w:rsidRPr="008E0A0B" w:rsidRDefault="008E0A0B" w:rsidP="008E0A0B">
      <w:pPr>
        <w:pStyle w:val="14"/>
      </w:pPr>
    </w:p>
    <w:p w14:paraId="3DB8369C" w14:textId="77777777" w:rsidR="008E0A0B" w:rsidRPr="008E0A0B" w:rsidRDefault="008E0A0B" w:rsidP="008E0A0B">
      <w:pPr>
        <w:pStyle w:val="14"/>
      </w:pPr>
      <w:r w:rsidRPr="008E0A0B">
        <w:t xml:space="preserve">1. Документация </w:t>
      </w:r>
      <w:proofErr w:type="spellStart"/>
      <w:r w:rsidRPr="008E0A0B">
        <w:t>Ursina</w:t>
      </w:r>
      <w:proofErr w:type="spellEnd"/>
      <w:r w:rsidRPr="008E0A0B">
        <w:t xml:space="preserve"> Engine. Официальный сайт разработчика.</w:t>
      </w:r>
    </w:p>
    <w:p w14:paraId="5F13E120" w14:textId="77777777" w:rsidR="008E0A0B" w:rsidRPr="008E0A0B" w:rsidRDefault="008E0A0B" w:rsidP="008E0A0B">
      <w:pPr>
        <w:pStyle w:val="14"/>
      </w:pPr>
      <w:r w:rsidRPr="008E0A0B">
        <w:t>2. Фарин А. Геометрическое моделирование. — М.: Мир, 1990.</w:t>
      </w:r>
    </w:p>
    <w:p w14:paraId="18B07C64" w14:textId="77777777" w:rsidR="008E0A0B" w:rsidRPr="008E0A0B" w:rsidRDefault="008E0A0B" w:rsidP="008E0A0B">
      <w:pPr>
        <w:pStyle w:val="14"/>
      </w:pPr>
      <w:r w:rsidRPr="008E0A0B">
        <w:t>3. Хирш Н. Программирование шейдеров. — СПб.: Питер, 2005.</w:t>
      </w:r>
    </w:p>
    <w:p w14:paraId="45A0D428" w14:textId="77777777" w:rsidR="008E0A0B" w:rsidRPr="008E0A0B" w:rsidRDefault="008E0A0B" w:rsidP="008E0A0B">
      <w:pPr>
        <w:pStyle w:val="14"/>
      </w:pPr>
      <w:r w:rsidRPr="008E0A0B">
        <w:t xml:space="preserve">4. Документация библиотеки </w:t>
      </w:r>
      <w:proofErr w:type="spellStart"/>
      <w:r w:rsidRPr="008E0A0B">
        <w:t>NumPy</w:t>
      </w:r>
      <w:proofErr w:type="spellEnd"/>
      <w:r w:rsidRPr="008E0A0B">
        <w:t>. Руководство пользователя.</w:t>
      </w:r>
    </w:p>
    <w:p w14:paraId="102D0D3C" w14:textId="45F7D57A" w:rsidR="008E0A0B" w:rsidRDefault="008E0A0B" w:rsidP="008E0A0B">
      <w:pPr>
        <w:pStyle w:val="14"/>
      </w:pPr>
      <w:r w:rsidRPr="008E0A0B">
        <w:t>5. Материалы по компьютерной графике и алгоритмам триангуляции.</w:t>
      </w:r>
    </w:p>
    <w:p w14:paraId="67DDB785" w14:textId="4DE312ED" w:rsidR="008E0A0B" w:rsidRDefault="008E0A0B" w:rsidP="008E0A0B">
      <w:pPr>
        <w:pStyle w:val="10"/>
      </w:pPr>
      <w:bookmarkStart w:id="18" w:name="_Toc224550380"/>
      <w:r w:rsidRPr="008E0A0B">
        <w:lastRenderedPageBreak/>
        <w:t>Приложение</w:t>
      </w:r>
      <w:r>
        <w:t xml:space="preserve"> А</w:t>
      </w:r>
      <w:bookmarkEnd w:id="18"/>
    </w:p>
    <w:p w14:paraId="3FD6572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============================================================================</w:t>
      </w:r>
    </w:p>
    <w:p w14:paraId="1CDAA4A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ИМПОРТ БИБЛИОТЕК</w:t>
      </w:r>
    </w:p>
    <w:p w14:paraId="0AEC401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============================================================================</w:t>
      </w:r>
    </w:p>
    <w:p w14:paraId="2463718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proofErr w:type="spellStart"/>
      <w:r w:rsidRPr="008E0A0B">
        <w:rPr>
          <w:rFonts w:asciiTheme="minorHAnsi" w:hAnsiTheme="minorHAnsi" w:cstheme="minorHAnsi"/>
          <w:sz w:val="24"/>
          <w:szCs w:val="24"/>
        </w:rPr>
        <w:t>from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ursina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import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*  #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Основная библиотека для 3D-графики</w:t>
      </w:r>
    </w:p>
    <w:p w14:paraId="1606D9E1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proofErr w:type="spellStart"/>
      <w:r w:rsidRPr="008E0A0B">
        <w:rPr>
          <w:rFonts w:asciiTheme="minorHAnsi" w:hAnsiTheme="minorHAnsi" w:cstheme="minorHAnsi"/>
          <w:sz w:val="24"/>
          <w:szCs w:val="24"/>
        </w:rPr>
        <w:t>from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ursina.shaders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import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lit_with_shadows_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shader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 #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Шейдер с поддержкой теней для реалистичного освещения</w:t>
      </w:r>
    </w:p>
    <w:p w14:paraId="1FE1490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proofErr w:type="spellStart"/>
      <w:r w:rsidRPr="008E0A0B">
        <w:rPr>
          <w:rFonts w:asciiTheme="minorHAnsi" w:hAnsiTheme="minorHAnsi" w:cstheme="minorHAnsi"/>
          <w:sz w:val="24"/>
          <w:szCs w:val="24"/>
        </w:rPr>
        <w:t>import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numpy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as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np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 #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Библиотека для математических вычислений (векторы, матрицы)</w:t>
      </w:r>
    </w:p>
    <w:p w14:paraId="20BC806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proofErr w:type="spellStart"/>
      <w:r w:rsidRPr="008E0A0B">
        <w:rPr>
          <w:rFonts w:asciiTheme="minorHAnsi" w:hAnsiTheme="minorHAnsi" w:cstheme="minorHAnsi"/>
          <w:sz w:val="24"/>
          <w:szCs w:val="24"/>
        </w:rPr>
        <w:t>import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math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 #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Стандартная математическая библиотека</w:t>
      </w:r>
    </w:p>
    <w:p w14:paraId="7A96622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76406C9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============================================================================</w:t>
      </w:r>
    </w:p>
    <w:p w14:paraId="2093224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ИНИЦИАЛИЗАЦИЯ ПРИЛОЖЕНИЯ</w:t>
      </w:r>
    </w:p>
    <w:p w14:paraId="479762B3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============================================================================</w:t>
      </w:r>
    </w:p>
    <w:p w14:paraId="15B2437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Создаём главное окно приложения</w:t>
      </w:r>
    </w:p>
    <w:p w14:paraId="72D42A23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#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title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- заголовок окна</w:t>
      </w:r>
    </w:p>
    <w:p w14:paraId="50617A1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#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borderless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False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- окно имеет рамки (можно сворачивать, закрывать)</w:t>
      </w:r>
    </w:p>
    <w:p w14:paraId="4695F4D0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#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fullscreen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False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- окно не на весь экран (можно изменить размер)</w:t>
      </w:r>
    </w:p>
    <w:p w14:paraId="01DDA05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app = 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Ursina(</w:t>
      </w:r>
      <w:proofErr w:type="gramEnd"/>
    </w:p>
    <w:p w14:paraId="2E5CD5B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title="3D Sine Wave Knot Collision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" ,</w:t>
      </w:r>
      <w:proofErr w:type="gramEnd"/>
    </w:p>
    <w:p w14:paraId="3A808CFA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borderless=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False ,</w:t>
      </w:r>
      <w:proofErr w:type="gramEnd"/>
    </w:p>
    <w:p w14:paraId="70AD3114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fullscreen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=False</w:t>
      </w:r>
    </w:p>
    <w:p w14:paraId="3F40B970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>)</w:t>
      </w:r>
    </w:p>
    <w:p w14:paraId="3116CA31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52577EBC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01A5D05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># ============================================================================</w:t>
      </w:r>
    </w:p>
    <w:p w14:paraId="5136252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# 1. </w:t>
      </w:r>
      <w:r w:rsidRPr="008E0A0B">
        <w:rPr>
          <w:rFonts w:asciiTheme="minorHAnsi" w:hAnsiTheme="minorHAnsi" w:cstheme="minorHAnsi"/>
          <w:sz w:val="24"/>
          <w:szCs w:val="24"/>
        </w:rPr>
        <w:t>ГЕНЕРАЦИЯ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ФИГУРЫ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(</w:t>
      </w:r>
      <w:r w:rsidRPr="008E0A0B">
        <w:rPr>
          <w:rFonts w:asciiTheme="minorHAnsi" w:hAnsiTheme="minorHAnsi" w:cstheme="minorHAnsi"/>
          <w:sz w:val="24"/>
          <w:szCs w:val="24"/>
        </w:rPr>
        <w:t>ПРОЦЕДУРНЫЙ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ТОР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>-</w:t>
      </w:r>
      <w:r w:rsidRPr="008E0A0B">
        <w:rPr>
          <w:rFonts w:asciiTheme="minorHAnsi" w:hAnsiTheme="minorHAnsi" w:cstheme="minorHAnsi"/>
          <w:sz w:val="24"/>
          <w:szCs w:val="24"/>
        </w:rPr>
        <w:t>УЗЕЛ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>)</w:t>
      </w:r>
    </w:p>
    <w:p w14:paraId="253BD53C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lastRenderedPageBreak/>
        <w:t># ============================================================================</w:t>
      </w:r>
    </w:p>
    <w:p w14:paraId="0370271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def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generate_torus_knot_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mesh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(</w:t>
      </w:r>
      <w:proofErr w:type="spellStart"/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tube_radius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=0.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3 ,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radial_segments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=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12 ,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tubular_segments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=64):</w:t>
      </w:r>
    </w:p>
    <w:p w14:paraId="0098F52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r w:rsidRPr="008E0A0B">
        <w:rPr>
          <w:rFonts w:asciiTheme="minorHAnsi" w:hAnsiTheme="minorHAnsi" w:cstheme="minorHAnsi"/>
          <w:sz w:val="24"/>
          <w:szCs w:val="24"/>
        </w:rPr>
        <w:t>"""</w:t>
      </w:r>
    </w:p>
    <w:p w14:paraId="07019171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Генерирует 3D-меш (сетку) для Тор-узла используя математические формулы.</w:t>
      </w:r>
    </w:p>
    <w:p w14:paraId="62355F5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34974FEE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Параметры:</w:t>
      </w:r>
    </w:p>
    <w:p w14:paraId="2BE22BF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-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tube_radius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: радиус трубки самого узла (толщина)</w:t>
      </w:r>
    </w:p>
    <w:p w14:paraId="1EBE4A2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-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radial_segments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: количество сегментов вокруг трубки (чем больше, тем круглее сечение)</w:t>
      </w:r>
    </w:p>
    <w:p w14:paraId="05305BD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-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tubular_segments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: количество сегментов вдоль основной кривой узла (чем больше, тем плавнее изгибы)</w:t>
      </w:r>
    </w:p>
    <w:p w14:paraId="2B40297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578466D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Возвращает:</w:t>
      </w:r>
    </w:p>
    <w:p w14:paraId="0D6A3C6C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-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vertices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: список координат всех вершин меша</w:t>
      </w:r>
    </w:p>
    <w:p w14:paraId="3F9CA771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-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triangles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: список индексов вершин, образующих треугольники</w:t>
      </w:r>
    </w:p>
    <w:p w14:paraId="77D07A5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"""</w:t>
      </w:r>
    </w:p>
    <w:p w14:paraId="13F1F86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vertices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= 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[]  #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Список для хранения координат вершин (x, y, z)</w:t>
      </w:r>
    </w:p>
    <w:p w14:paraId="44D2717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triangles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= 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[]  #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Список для хранения индексов вершин, образующих треугольники</w:t>
      </w:r>
    </w:p>
    <w:p w14:paraId="5858907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58AC019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------------------------------------------------------------------------</w:t>
      </w:r>
    </w:p>
    <w:p w14:paraId="59C5290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МАТЕМАТИЧЕСКАЯ ФОРМУЛА ТОР-УЗЛА</w:t>
      </w:r>
    </w:p>
    <w:p w14:paraId="7BC426C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------------------------------------------------------------------------</w:t>
      </w:r>
    </w:p>
    <w:p w14:paraId="2F11227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def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knot_func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(t):</w:t>
      </w:r>
    </w:p>
    <w:p w14:paraId="3F653994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"""</w:t>
      </w:r>
    </w:p>
    <w:p w14:paraId="295EBBA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Параметрическое уравнение Тор-узла типа (2,3).</w:t>
      </w:r>
    </w:p>
    <w:p w14:paraId="3250F9AA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t - параметр от 0 до 2π (один полный оборот по основной кривой)</w:t>
      </w:r>
    </w:p>
    <w:p w14:paraId="6786B0FE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3540EFFE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Формула создаёт замкнутую кривую, которая закручивается вокруг тора</w:t>
      </w:r>
    </w:p>
    <w:p w14:paraId="1743B67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2 раза по большому кругу и 3 раза по малому кругу.</w:t>
      </w:r>
    </w:p>
    <w:p w14:paraId="1BBAFEB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"""</w:t>
      </w:r>
    </w:p>
    <w:p w14:paraId="6FCAA15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lastRenderedPageBreak/>
        <w:t xml:space="preserve">        # x-координата: основное вращение вокруг оси Z + модуляция радиуса</w:t>
      </w:r>
    </w:p>
    <w:p w14:paraId="4B9DB31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x = (2 +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np.cos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(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3 * t)) *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np.cos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(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2 * t)</w:t>
      </w:r>
    </w:p>
    <w:p w14:paraId="7BED7E9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</w:t>
      </w:r>
      <w:r w:rsidRPr="008E0A0B">
        <w:rPr>
          <w:rFonts w:asciiTheme="minorHAnsi" w:hAnsiTheme="minorHAnsi" w:cstheme="minorHAnsi"/>
          <w:sz w:val="24"/>
          <w:szCs w:val="24"/>
        </w:rPr>
        <w:t># y-координата: основное вращение вокруг оси Z + модуляция радиуса</w:t>
      </w:r>
    </w:p>
    <w:p w14:paraId="611EF20C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y = (2 +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np.cos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(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3 * t)) *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np.sin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(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2 * t)</w:t>
      </w:r>
    </w:p>
    <w:p w14:paraId="7B38AC5E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</w:t>
      </w:r>
      <w:r w:rsidRPr="008E0A0B">
        <w:rPr>
          <w:rFonts w:asciiTheme="minorHAnsi" w:hAnsiTheme="minorHAnsi" w:cstheme="minorHAnsi"/>
          <w:sz w:val="24"/>
          <w:szCs w:val="24"/>
        </w:rPr>
        <w:t># z-координата: вертикальные колебания (высота узла)</w:t>
      </w:r>
    </w:p>
    <w:p w14:paraId="48399593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z =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np.sin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(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3 * t)</w:t>
      </w:r>
    </w:p>
    <w:p w14:paraId="642BF2F4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np.array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([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x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y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z])</w:t>
      </w:r>
    </w:p>
    <w:p w14:paraId="0514709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7C2FB3D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4D13CD7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ГЕНЕРАЦИЯ ТОЧЕК ВДОЛЬ ОСНОВНОЙ КРИВОЙ</w:t>
      </w:r>
    </w:p>
    <w:p w14:paraId="0BBD760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------------------------------------------------------------------------</w:t>
      </w:r>
    </w:p>
    <w:p w14:paraId="7E663F7C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Создаём массив параметров t от 0 до 2π (полный круг)</w:t>
      </w:r>
    </w:p>
    <w:p w14:paraId="339E80C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endpoint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False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- не включаем последнюю точку (она совпадает с первой)</w:t>
      </w:r>
    </w:p>
    <w:p w14:paraId="62BFB240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ts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np.linspace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(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0 ,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2 *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np.pi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tubular_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segments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endpoint=False)</w:t>
      </w:r>
    </w:p>
    <w:p w14:paraId="6F263E8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2939B5DC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r w:rsidRPr="008E0A0B">
        <w:rPr>
          <w:rFonts w:asciiTheme="minorHAnsi" w:hAnsiTheme="minorHAnsi" w:cstheme="minorHAnsi"/>
          <w:sz w:val="24"/>
          <w:szCs w:val="24"/>
        </w:rPr>
        <w:t># Вычисляем координаты точек вдоль основной кривой узла</w:t>
      </w:r>
    </w:p>
    <w:p w14:paraId="2602734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points =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np.array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([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knot_func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(t) for t in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ts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])</w:t>
      </w:r>
    </w:p>
    <w:p w14:paraId="470DCAD4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772B04E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4867DC3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СОЗДАНИЕ ТРУБКИ ВОКРУГ КРИВОЙ</w:t>
      </w:r>
    </w:p>
    <w:p w14:paraId="53793DE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------------------------------------------------------------------------</w:t>
      </w:r>
    </w:p>
    <w:p w14:paraId="6D4942D3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Для каждой точки на основной кривой создаём кольцо вершин вокруг неё</w:t>
      </w:r>
    </w:p>
    <w:p w14:paraId="2E958C6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Это превращает линию в объёмную трубку</w:t>
      </w:r>
    </w:p>
    <w:p w14:paraId="3A38B0C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for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i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center in enumerate(points):</w:t>
      </w:r>
    </w:p>
    <w:p w14:paraId="2BE275D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</w:t>
      </w:r>
      <w:r w:rsidRPr="008E0A0B">
        <w:rPr>
          <w:rFonts w:asciiTheme="minorHAnsi" w:hAnsiTheme="minorHAnsi" w:cstheme="minorHAnsi"/>
          <w:sz w:val="24"/>
          <w:szCs w:val="24"/>
        </w:rPr>
        <w:t># Находим следующую точку для вычисления направления (касательной)</w:t>
      </w:r>
    </w:p>
    <w:p w14:paraId="29CFB81C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next_center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= 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points[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(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i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+ 1) %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len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(points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)]  #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%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len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- </w:t>
      </w:r>
      <w:r w:rsidRPr="008E0A0B">
        <w:rPr>
          <w:rFonts w:asciiTheme="minorHAnsi" w:hAnsiTheme="minorHAnsi" w:cstheme="minorHAnsi"/>
          <w:sz w:val="24"/>
          <w:szCs w:val="24"/>
        </w:rPr>
        <w:t>зацикливание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на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первую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точку</w:t>
      </w:r>
    </w:p>
    <w:p w14:paraId="20D6DF71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6E46C0A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</w:t>
      </w:r>
      <w:r w:rsidRPr="008E0A0B">
        <w:rPr>
          <w:rFonts w:asciiTheme="minorHAnsi" w:hAnsiTheme="minorHAnsi" w:cstheme="minorHAnsi"/>
          <w:sz w:val="24"/>
          <w:szCs w:val="24"/>
        </w:rPr>
        <w:t># Вычисляем вектор касательной (направление кривой в этой точке)</w:t>
      </w:r>
    </w:p>
    <w:p w14:paraId="2B598EE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tangent =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next_center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- center</w:t>
      </w:r>
    </w:p>
    <w:p w14:paraId="25CBEB4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tangent = tangent /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np.linalg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.norm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(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tangent)  #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Нормализуем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(</w:t>
      </w:r>
      <w:r w:rsidRPr="008E0A0B">
        <w:rPr>
          <w:rFonts w:asciiTheme="minorHAnsi" w:hAnsiTheme="minorHAnsi" w:cstheme="minorHAnsi"/>
          <w:sz w:val="24"/>
          <w:szCs w:val="24"/>
        </w:rPr>
        <w:t>делаем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длину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= 1)</w:t>
      </w:r>
    </w:p>
    <w:p w14:paraId="1B0E58A4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106B4E7E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</w:t>
      </w: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</w:t>
      </w:r>
    </w:p>
    <w:p w14:paraId="7FAEF31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lastRenderedPageBreak/>
        <w:t xml:space="preserve">        # ВЫЧИСЛЕНИЕ ЛОКАЛЬНОЙ СИСТЕМЫ КООРДИНАТ</w:t>
      </w:r>
    </w:p>
    <w:p w14:paraId="75B19A5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# --------------------------------------------------------------------</w:t>
      </w:r>
    </w:p>
    <w:p w14:paraId="397AF0B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# Нужно создать две перпендикулярные оси для построения кольца вокруг кривой</w:t>
      </w:r>
    </w:p>
    <w:p w14:paraId="3C71991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# Это нужно чтобы трубка не перекручивалась</w:t>
      </w:r>
    </w:p>
    <w:p w14:paraId="6D0ABD74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5012EA8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# Вектор "вверх" по умолчанию (мировая ось Z)</w:t>
      </w:r>
    </w:p>
    <w:p w14:paraId="00BBF95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up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np.array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</w:rPr>
        <w:t>([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0 ,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0 ,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1])</w:t>
      </w:r>
    </w:p>
    <w:p w14:paraId="465A20BA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0AA6656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# Если касательная почти параллельна оси Z, меняем "вверх" на ось Y</w:t>
      </w:r>
    </w:p>
    <w:p w14:paraId="2C8CD99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# Это предотвращает проблемы с вычислением перпендикуляров</w:t>
      </w:r>
    </w:p>
    <w:p w14:paraId="3284400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if 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abs(np.dot(tangent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up)) &gt; 0.9:</w:t>
      </w:r>
    </w:p>
    <w:p w14:paraId="16996C5E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up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np.array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</w:rPr>
        <w:t>([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0 ,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1 ,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0])</w:t>
      </w:r>
    </w:p>
    <w:p w14:paraId="16DF167C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076E5FB4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# Нормаль - вектор перпендикулярный касательной и "вверх"</w:t>
      </w:r>
    </w:p>
    <w:p w14:paraId="305A28E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normal =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np.cross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(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tangent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up)</w:t>
      </w:r>
    </w:p>
    <w:p w14:paraId="0DDFD55A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normal = normal /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np.linalg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.norm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(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normal)  #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Нормализуем</w:t>
      </w:r>
    </w:p>
    <w:p w14:paraId="5F08905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66967814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</w:t>
      </w:r>
      <w:r w:rsidRPr="008E0A0B">
        <w:rPr>
          <w:rFonts w:asciiTheme="minorHAnsi" w:hAnsiTheme="minorHAnsi" w:cstheme="minorHAnsi"/>
          <w:sz w:val="24"/>
          <w:szCs w:val="24"/>
        </w:rPr>
        <w:t># Бинормаль - третий перпендикулярный вектор (дополняет систему координат)</w:t>
      </w:r>
    </w:p>
    <w:p w14:paraId="358977A0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binormal =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np.cross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(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tangent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normal)</w:t>
      </w:r>
    </w:p>
    <w:p w14:paraId="75BEFF3A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3B524690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</w:t>
      </w: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</w:t>
      </w:r>
    </w:p>
    <w:p w14:paraId="5E69CAC4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# ГЕНЕРАЦИЯ ВЕРШИН КОЛЬЦА</w:t>
      </w:r>
    </w:p>
    <w:p w14:paraId="1B94B3D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# --------------------------------------------------------------------</w:t>
      </w:r>
    </w:p>
    <w:p w14:paraId="32C43BD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# Создаём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radial_segments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вершин по кругу вокруг центральной точки</w:t>
      </w:r>
    </w:p>
    <w:p w14:paraId="2D39515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>for j in range(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radial_segments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):</w:t>
      </w:r>
    </w:p>
    <w:p w14:paraId="0AF18DE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    </w:t>
      </w:r>
      <w:r w:rsidRPr="008E0A0B">
        <w:rPr>
          <w:rFonts w:asciiTheme="minorHAnsi" w:hAnsiTheme="minorHAnsi" w:cstheme="minorHAnsi"/>
          <w:sz w:val="24"/>
          <w:szCs w:val="24"/>
        </w:rPr>
        <w:t># Угол для текущей вершины кольца (0 до 2π)</w:t>
      </w:r>
    </w:p>
    <w:p w14:paraId="6FDEC6D0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    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angle = 2 *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np.pi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* j /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radial_segments</w:t>
      </w:r>
      <w:proofErr w:type="spellEnd"/>
    </w:p>
    <w:p w14:paraId="507E143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0FDA8F8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    # </w:t>
      </w:r>
      <w:r w:rsidRPr="008E0A0B">
        <w:rPr>
          <w:rFonts w:asciiTheme="minorHAnsi" w:hAnsiTheme="minorHAnsi" w:cstheme="minorHAnsi"/>
          <w:sz w:val="24"/>
          <w:szCs w:val="24"/>
        </w:rPr>
        <w:t>Вычисляем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смещение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от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центра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трубки</w:t>
      </w:r>
    </w:p>
    <w:p w14:paraId="4EC0BFBA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    # cos(angle)*normal + sin(angle)*binormal </w:t>
      </w:r>
      <w:r w:rsidRPr="008E0A0B">
        <w:rPr>
          <w:rFonts w:asciiTheme="minorHAnsi" w:hAnsiTheme="minorHAnsi" w:cstheme="minorHAnsi"/>
          <w:sz w:val="24"/>
          <w:szCs w:val="24"/>
        </w:rPr>
        <w:t>создаёт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круг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в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плоскости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кольца</w:t>
      </w:r>
    </w:p>
    <w:p w14:paraId="53881750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    </w:t>
      </w:r>
      <w:r w:rsidRPr="008E0A0B">
        <w:rPr>
          <w:rFonts w:asciiTheme="minorHAnsi" w:hAnsiTheme="minorHAnsi" w:cstheme="minorHAnsi"/>
          <w:sz w:val="24"/>
          <w:szCs w:val="24"/>
        </w:rPr>
        <w:t xml:space="preserve"># Умножаем на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tube_radius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для получения нужной толщины</w:t>
      </w:r>
    </w:p>
    <w:p w14:paraId="26F3429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    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>offset = (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np.cos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(angle) * normal +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np.sin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(angle) * binormal) *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tube_radius</w:t>
      </w:r>
      <w:proofErr w:type="spellEnd"/>
    </w:p>
    <w:p w14:paraId="5D4F3FC0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444D83D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    </w:t>
      </w:r>
      <w:r w:rsidRPr="008E0A0B">
        <w:rPr>
          <w:rFonts w:asciiTheme="minorHAnsi" w:hAnsiTheme="minorHAnsi" w:cstheme="minorHAnsi"/>
          <w:sz w:val="24"/>
          <w:szCs w:val="24"/>
        </w:rPr>
        <w:t># Финальная координата вершины = центр кривой + смещение</w:t>
      </w:r>
    </w:p>
    <w:p w14:paraId="6CC88A54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    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>vertex = center + offset</w:t>
      </w:r>
    </w:p>
    <w:p w14:paraId="646F989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vertices.append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(vertex)</w:t>
      </w:r>
    </w:p>
    <w:p w14:paraId="283D142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4A3AB9F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49FE03F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СОЗДАНИЕ ТРЕУГОЛЬНИКОВ (СОЕДИНЕНИЕ ВЕРШИН)</w:t>
      </w:r>
    </w:p>
    <w:p w14:paraId="30EBDC0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------------------------------------------------------------------------</w:t>
      </w:r>
    </w:p>
    <w:p w14:paraId="6364A73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Соединяем вершины в треугольники для создания поверхности</w:t>
      </w:r>
    </w:p>
    <w:p w14:paraId="277015C4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Каждый квадрат между 4 вершинами разбивается на 2 треугольника</w:t>
      </w:r>
    </w:p>
    <w:p w14:paraId="11FFD4C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for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i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in range(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tubular_segments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):</w:t>
      </w:r>
    </w:p>
    <w:p w14:paraId="1E9372B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for j in range(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radial_segments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):</w:t>
      </w:r>
    </w:p>
    <w:p w14:paraId="19A4EA2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    </w:t>
      </w:r>
      <w:r w:rsidRPr="008E0A0B">
        <w:rPr>
          <w:rFonts w:asciiTheme="minorHAnsi" w:hAnsiTheme="minorHAnsi" w:cstheme="minorHAnsi"/>
          <w:sz w:val="24"/>
          <w:szCs w:val="24"/>
        </w:rPr>
        <w:t># Индексы текущей вершины и трёх соседних</w:t>
      </w:r>
    </w:p>
    <w:p w14:paraId="66B8279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    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current =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i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*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radial_segments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+ j</w:t>
      </w:r>
    </w:p>
    <w:p w14:paraId="41D4DAD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   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next_i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= ((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i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+ 1) %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tubular_segments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) *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radial_segments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+ j</w:t>
      </w:r>
    </w:p>
    <w:p w14:paraId="1DDC99B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   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next_j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=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i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*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radial_segments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+ ((j + 1) %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radial_segments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)</w:t>
      </w:r>
    </w:p>
    <w:p w14:paraId="3302B88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   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next_ij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= ((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i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+ 1) %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tubular_segments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) *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radial_segments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+ ((j + 1) %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radial_segments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)</w:t>
      </w:r>
    </w:p>
    <w:p w14:paraId="0A6D2CB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1958577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    </w:t>
      </w:r>
      <w:r w:rsidRPr="008E0A0B">
        <w:rPr>
          <w:rFonts w:asciiTheme="minorHAnsi" w:hAnsiTheme="minorHAnsi" w:cstheme="minorHAnsi"/>
          <w:sz w:val="24"/>
          <w:szCs w:val="24"/>
        </w:rPr>
        <w:t># Создаём два треугольника для каждого квада</w:t>
      </w:r>
    </w:p>
    <w:p w14:paraId="6D216AC4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    # Порядок вершин важен для правильных нормалей (направления граней)</w:t>
      </w:r>
    </w:p>
    <w:p w14:paraId="3609D3E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   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triangles.append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([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current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next_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ij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next_i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])</w:t>
      </w:r>
    </w:p>
    <w:p w14:paraId="3213BBC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triangles.append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([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current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next_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j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next_ij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])</w:t>
      </w:r>
    </w:p>
    <w:p w14:paraId="3A18BB1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61CDE80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return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vertices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triangles</w:t>
      </w:r>
      <w:proofErr w:type="spellEnd"/>
    </w:p>
    <w:p w14:paraId="334B0E64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6173CE7E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32C5B28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============================================================================</w:t>
      </w:r>
    </w:p>
    <w:p w14:paraId="655DECEE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СОЗДАНИЕ МЕША ИЗ СГЕНЕРИРОВАННЫХ ДАННЫХ</w:t>
      </w:r>
    </w:p>
    <w:p w14:paraId="5F57602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============================================================================</w:t>
      </w:r>
    </w:p>
    <w:p w14:paraId="361044A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Получаем вершины и треугольники из функции генерации</w:t>
      </w:r>
    </w:p>
    <w:p w14:paraId="2927ADD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lastRenderedPageBreak/>
        <w:t>verts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tris =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generate_torus_knot_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mesh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(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)</w:t>
      </w:r>
    </w:p>
    <w:p w14:paraId="7245CB4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7A94546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# Создаём объект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Mesh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из данных</w:t>
      </w:r>
    </w:p>
    <w:p w14:paraId="27761B8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#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mode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='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triangle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' - указываем что 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данные это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треугольники</w:t>
      </w:r>
    </w:p>
    <w:p w14:paraId="790AE17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knot_model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= 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Mesh(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vertices=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verts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triangles=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tris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mode='triangle')</w:t>
      </w:r>
    </w:p>
    <w:p w14:paraId="31792AEA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107016F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Генерируем нормали для правильного освещения</w:t>
      </w:r>
    </w:p>
    <w:p w14:paraId="372DF84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Без этого свет не будет корректно отражаться от поверхности</w:t>
      </w:r>
    </w:p>
    <w:p w14:paraId="799A302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knot_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model.generate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_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normals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(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)</w:t>
      </w:r>
    </w:p>
    <w:p w14:paraId="2B3728A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7E1E931C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># ============================================================================</w:t>
      </w:r>
    </w:p>
    <w:p w14:paraId="75FE853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# 2. </w:t>
      </w:r>
      <w:r w:rsidRPr="008E0A0B">
        <w:rPr>
          <w:rFonts w:asciiTheme="minorHAnsi" w:hAnsiTheme="minorHAnsi" w:cstheme="minorHAnsi"/>
          <w:sz w:val="24"/>
          <w:szCs w:val="24"/>
        </w:rPr>
        <w:t>СОЗДАНИЕ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СЦЕНЫ</w:t>
      </w:r>
    </w:p>
    <w:p w14:paraId="40498C7C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============================================================================</w:t>
      </w:r>
    </w:p>
    <w:p w14:paraId="609F547A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5B78A79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3EC1E21C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ПОЛ (ЗЕМЛЯ)</w:t>
      </w:r>
    </w:p>
    <w:p w14:paraId="2F0C23F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7FCD7640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proofErr w:type="spellStart"/>
      <w:r w:rsidRPr="008E0A0B">
        <w:rPr>
          <w:rFonts w:asciiTheme="minorHAnsi" w:hAnsiTheme="minorHAnsi" w:cstheme="minorHAnsi"/>
          <w:sz w:val="24"/>
          <w:szCs w:val="24"/>
        </w:rPr>
        <w:t>ground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Entity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(</w:t>
      </w:r>
      <w:proofErr w:type="gramEnd"/>
    </w:p>
    <w:p w14:paraId="083E712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model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='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plane</w:t>
      </w:r>
      <w:proofErr w:type="spellEnd"/>
      <w:proofErr w:type="gramStart"/>
      <w:r w:rsidRPr="008E0A0B">
        <w:rPr>
          <w:rFonts w:asciiTheme="minorHAnsi" w:hAnsiTheme="minorHAnsi" w:cstheme="minorHAnsi"/>
          <w:sz w:val="24"/>
          <w:szCs w:val="24"/>
        </w:rPr>
        <w:t>'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 # Модель плоскости (квадрат)</w:t>
      </w:r>
    </w:p>
    <w:p w14:paraId="5E88DC5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scale</w:t>
      </w:r>
      <w:proofErr w:type="spellEnd"/>
      <w:proofErr w:type="gramStart"/>
      <w:r w:rsidRPr="008E0A0B">
        <w:rPr>
          <w:rFonts w:asciiTheme="minorHAnsi" w:hAnsiTheme="minorHAnsi" w:cstheme="minorHAnsi"/>
          <w:sz w:val="24"/>
          <w:szCs w:val="24"/>
        </w:rPr>
        <w:t>=(20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1 ,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20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)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 # Размер: 20x1x20 единиц (широкий и плоский)</w:t>
      </w:r>
    </w:p>
    <w:p w14:paraId="437994E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>color=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color.dark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_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gray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#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Тёмно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-</w:t>
      </w:r>
      <w:r w:rsidRPr="008E0A0B">
        <w:rPr>
          <w:rFonts w:asciiTheme="minorHAnsi" w:hAnsiTheme="minorHAnsi" w:cstheme="minorHAnsi"/>
          <w:sz w:val="24"/>
          <w:szCs w:val="24"/>
        </w:rPr>
        <w:t>серый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цвет</w:t>
      </w:r>
    </w:p>
    <w:p w14:paraId="2A531F1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texture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='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white_cube</w:t>
      </w:r>
      <w:proofErr w:type="spellEnd"/>
      <w:proofErr w:type="gramStart"/>
      <w:r w:rsidRPr="008E0A0B">
        <w:rPr>
          <w:rFonts w:asciiTheme="minorHAnsi" w:hAnsiTheme="minorHAnsi" w:cstheme="minorHAnsi"/>
          <w:sz w:val="24"/>
          <w:szCs w:val="24"/>
        </w:rPr>
        <w:t>'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 # Текстура куба (создаёт сетку на поверхности)</w:t>
      </w:r>
    </w:p>
    <w:p w14:paraId="51DC8AC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collider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='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box</w:t>
      </w:r>
      <w:proofErr w:type="spellEnd"/>
      <w:proofErr w:type="gramStart"/>
      <w:r w:rsidRPr="008E0A0B">
        <w:rPr>
          <w:rFonts w:asciiTheme="minorHAnsi" w:hAnsiTheme="minorHAnsi" w:cstheme="minorHAnsi"/>
          <w:sz w:val="24"/>
          <w:szCs w:val="24"/>
        </w:rPr>
        <w:t>'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 # Коллайдер типа "коробка" для обнаружения столкновений</w:t>
      </w:r>
    </w:p>
    <w:p w14:paraId="14C4AA7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shader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lit_with_shadows_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shader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 #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Шейдер с тенями для реалистичности</w:t>
      </w:r>
    </w:p>
    <w:p w14:paraId="57CC7D9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)</w:t>
      </w:r>
    </w:p>
    <w:p w14:paraId="5AFA9B9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5B30B1B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761FD2D0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НЕБО (ФОН СЦЕНЫ)</w:t>
      </w:r>
    </w:p>
    <w:p w14:paraId="3DE75B04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6F9B8031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Создаёт градиентный фон неба</w:t>
      </w:r>
    </w:p>
    <w:p w14:paraId="3B91CC8A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lastRenderedPageBreak/>
        <w:t xml:space="preserve">#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color.rgb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>20, 20, 30) - тёмно-синий цвет (ночное небо)</w:t>
      </w:r>
    </w:p>
    <w:p w14:paraId="6360A3F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proofErr w:type="gramStart"/>
      <w:r w:rsidRPr="008E0A0B">
        <w:rPr>
          <w:rFonts w:asciiTheme="minorHAnsi" w:hAnsiTheme="minorHAnsi" w:cstheme="minorHAnsi"/>
          <w:sz w:val="24"/>
          <w:szCs w:val="24"/>
        </w:rPr>
        <w:t>Sky(</w:t>
      </w:r>
      <w:proofErr w:type="spellStart"/>
      <w:proofErr w:type="gramEnd"/>
      <w:r w:rsidRPr="008E0A0B">
        <w:rPr>
          <w:rFonts w:asciiTheme="minorHAnsi" w:hAnsiTheme="minorHAnsi" w:cstheme="minorHAnsi"/>
          <w:sz w:val="24"/>
          <w:szCs w:val="24"/>
        </w:rPr>
        <w:t>color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color.rgb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(20 ,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20 ,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30))</w:t>
      </w:r>
    </w:p>
    <w:p w14:paraId="0D7F592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698B2060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1965F77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НАША ФИГУРА (ТОР-УЗЕЛ)</w:t>
      </w:r>
    </w:p>
    <w:p w14:paraId="77D35BF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027C9E8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proofErr w:type="spellStart"/>
      <w:r w:rsidRPr="008E0A0B">
        <w:rPr>
          <w:rFonts w:asciiTheme="minorHAnsi" w:hAnsiTheme="minorHAnsi" w:cstheme="minorHAnsi"/>
          <w:sz w:val="24"/>
          <w:szCs w:val="24"/>
        </w:rPr>
        <w:t>knot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Entity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(</w:t>
      </w:r>
      <w:proofErr w:type="gramEnd"/>
    </w:p>
    <w:p w14:paraId="01DA5BB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model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knot_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model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 # Используем сгенерированный меш узла</w:t>
      </w:r>
    </w:p>
    <w:p w14:paraId="30FD3794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color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color.cyan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,  #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Начальный цвет - голубой (циан)</w:t>
      </w:r>
    </w:p>
    <w:p w14:paraId="7D49E6CC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>shader=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lit_with_shadows_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shader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# </w:t>
      </w:r>
      <w:r w:rsidRPr="008E0A0B">
        <w:rPr>
          <w:rFonts w:asciiTheme="minorHAnsi" w:hAnsiTheme="minorHAnsi" w:cstheme="minorHAnsi"/>
          <w:sz w:val="24"/>
          <w:szCs w:val="24"/>
        </w:rPr>
        <w:t>Шейдер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с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тенями</w:t>
      </w:r>
    </w:p>
    <w:p w14:paraId="172827F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scale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=0.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5 ,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 # Уменьшаем размер в 2 раза (оригинал слишком большой)</w:t>
      </w:r>
    </w:p>
    <w:p w14:paraId="7A91A19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position</w:t>
      </w:r>
      <w:proofErr w:type="spellEnd"/>
      <w:proofErr w:type="gramStart"/>
      <w:r w:rsidRPr="008E0A0B">
        <w:rPr>
          <w:rFonts w:asciiTheme="minorHAnsi" w:hAnsiTheme="minorHAnsi" w:cstheme="minorHAnsi"/>
          <w:sz w:val="24"/>
          <w:szCs w:val="24"/>
        </w:rPr>
        <w:t>=(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>-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10 ,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0 ,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0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)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 # Начальная позиция: слева от центра сцены</w:t>
      </w:r>
    </w:p>
    <w:p w14:paraId="3FF20C6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collider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='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box</w:t>
      </w:r>
      <w:proofErr w:type="spellEnd"/>
      <w:proofErr w:type="gramStart"/>
      <w:r w:rsidRPr="008E0A0B">
        <w:rPr>
          <w:rFonts w:asciiTheme="minorHAnsi" w:hAnsiTheme="minorHAnsi" w:cstheme="minorHAnsi"/>
          <w:sz w:val="24"/>
          <w:szCs w:val="24"/>
        </w:rPr>
        <w:t>'  #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ВАЖНО: коллайдер для обнаружения столкновений</w:t>
      </w:r>
    </w:p>
    <w:p w14:paraId="43D2BBBC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Без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collider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='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box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' функция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intersects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>) не будет работать</w:t>
      </w:r>
    </w:p>
    <w:p w14:paraId="0678FFD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)</w:t>
      </w:r>
    </w:p>
    <w:p w14:paraId="6AFC1EE4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653A02B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7D872A4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НОВАЯ ФИГУРА (БАРЬЕР/ПРЕПЯТСТВИЕ)</w:t>
      </w:r>
    </w:p>
    <w:p w14:paraId="456DD30A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2145FA2E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proofErr w:type="spellStart"/>
      <w:r w:rsidRPr="008E0A0B">
        <w:rPr>
          <w:rFonts w:asciiTheme="minorHAnsi" w:hAnsiTheme="minorHAnsi" w:cstheme="minorHAnsi"/>
          <w:sz w:val="24"/>
          <w:szCs w:val="24"/>
        </w:rPr>
        <w:t>barrier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Entity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(</w:t>
      </w:r>
      <w:proofErr w:type="gramEnd"/>
    </w:p>
    <w:p w14:paraId="149B7E7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model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='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cube</w:t>
      </w:r>
      <w:proofErr w:type="spellEnd"/>
      <w:proofErr w:type="gramStart"/>
      <w:r w:rsidRPr="008E0A0B">
        <w:rPr>
          <w:rFonts w:asciiTheme="minorHAnsi" w:hAnsiTheme="minorHAnsi" w:cstheme="minorHAnsi"/>
          <w:sz w:val="24"/>
          <w:szCs w:val="24"/>
        </w:rPr>
        <w:t>'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 # Модель куба</w:t>
      </w:r>
    </w:p>
    <w:p w14:paraId="2C508210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color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color.orange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,  #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Оранжевый цвет</w:t>
      </w:r>
    </w:p>
    <w:p w14:paraId="279A74E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>shader=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lit_with_shadows_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shader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# </w:t>
      </w:r>
      <w:r w:rsidRPr="008E0A0B">
        <w:rPr>
          <w:rFonts w:asciiTheme="minorHAnsi" w:hAnsiTheme="minorHAnsi" w:cstheme="minorHAnsi"/>
          <w:sz w:val="24"/>
          <w:szCs w:val="24"/>
        </w:rPr>
        <w:t>Шейдер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с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тенями</w:t>
      </w:r>
    </w:p>
    <w:p w14:paraId="6B84B57C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scale</w:t>
      </w:r>
      <w:proofErr w:type="spellEnd"/>
      <w:proofErr w:type="gramStart"/>
      <w:r w:rsidRPr="008E0A0B">
        <w:rPr>
          <w:rFonts w:asciiTheme="minorHAnsi" w:hAnsiTheme="minorHAnsi" w:cstheme="minorHAnsi"/>
          <w:sz w:val="24"/>
          <w:szCs w:val="24"/>
        </w:rPr>
        <w:t>=(1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8 ,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8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)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 # Размер: тонкий по X, высокий по Y и Z (стена)</w:t>
      </w:r>
    </w:p>
    <w:p w14:paraId="5D334CE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position</w:t>
      </w:r>
      <w:proofErr w:type="spellEnd"/>
      <w:proofErr w:type="gramStart"/>
      <w:r w:rsidRPr="008E0A0B">
        <w:rPr>
          <w:rFonts w:asciiTheme="minorHAnsi" w:hAnsiTheme="minorHAnsi" w:cstheme="minorHAnsi"/>
          <w:sz w:val="24"/>
          <w:szCs w:val="24"/>
        </w:rPr>
        <w:t>=(0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0 ,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0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)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 # Позиция: центр сцены (на пути узла)</w:t>
      </w:r>
    </w:p>
    <w:p w14:paraId="1419573E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collider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='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box</w:t>
      </w:r>
      <w:proofErr w:type="spellEnd"/>
      <w:proofErr w:type="gramStart"/>
      <w:r w:rsidRPr="008E0A0B">
        <w:rPr>
          <w:rFonts w:asciiTheme="minorHAnsi" w:hAnsiTheme="minorHAnsi" w:cstheme="minorHAnsi"/>
          <w:sz w:val="24"/>
          <w:szCs w:val="24"/>
        </w:rPr>
        <w:t>'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 # Коллайдер для обнаружения столкновений</w:t>
      </w:r>
    </w:p>
    <w:p w14:paraId="2B34908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alpha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=0.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4  #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Прозрачность: 0.4 = 40% непрозрачности</w:t>
      </w:r>
    </w:p>
    <w:p w14:paraId="1A99954A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Полупрозрачность позволяет 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видеть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как узел проходит сквозь барьер</w:t>
      </w:r>
    </w:p>
    <w:p w14:paraId="1100F03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)</w:t>
      </w:r>
    </w:p>
    <w:p w14:paraId="6C0CD1A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42D52700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============================================================================</w:t>
      </w:r>
    </w:p>
    <w:p w14:paraId="064611B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lastRenderedPageBreak/>
        <w:t># 3. ОСВЕЩЕНИЕ</w:t>
      </w:r>
    </w:p>
    <w:p w14:paraId="4922E78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============================================================================</w:t>
      </w:r>
    </w:p>
    <w:p w14:paraId="5B1939E0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71CE2EAC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0DE176B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ТОЧЕЧНЫЙ ИСТОЧНИК СВЕТА</w:t>
      </w:r>
    </w:p>
    <w:p w14:paraId="1D93480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363F2BAE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proofErr w:type="spellStart"/>
      <w:r w:rsidRPr="008E0A0B">
        <w:rPr>
          <w:rFonts w:asciiTheme="minorHAnsi" w:hAnsiTheme="minorHAnsi" w:cstheme="minorHAnsi"/>
          <w:sz w:val="24"/>
          <w:szCs w:val="24"/>
        </w:rPr>
        <w:t>light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PointLight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(</w:t>
      </w:r>
      <w:proofErr w:type="gramEnd"/>
    </w:p>
    <w:p w14:paraId="307B84B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parent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knot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 # Свет привязан к узлу (следует за ним)</w:t>
      </w:r>
    </w:p>
    <w:p w14:paraId="0D9EED1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position</w:t>
      </w:r>
      <w:proofErr w:type="spellEnd"/>
      <w:proofErr w:type="gramStart"/>
      <w:r w:rsidRPr="008E0A0B">
        <w:rPr>
          <w:rFonts w:asciiTheme="minorHAnsi" w:hAnsiTheme="minorHAnsi" w:cstheme="minorHAnsi"/>
          <w:sz w:val="24"/>
          <w:szCs w:val="24"/>
        </w:rPr>
        <w:t>=(2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2 ,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2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)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 # Смещение света относительно узла</w:t>
      </w:r>
    </w:p>
    <w:p w14:paraId="24F992CC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color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color.white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,  #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Белый свет</w:t>
      </w:r>
    </w:p>
    <w:p w14:paraId="15816BFC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shadows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True  #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Включить отбрасывание теней</w:t>
      </w:r>
    </w:p>
    <w:p w14:paraId="21186E2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)</w:t>
      </w:r>
    </w:p>
    <w:p w14:paraId="41468C3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Привязка света к узлу создаёт динамические блики на поверхности при движении</w:t>
      </w:r>
    </w:p>
    <w:p w14:paraId="4A7DB661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53CA7B0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19DDD86A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ФОНОВОЕ (АМБИЕНТНОЕ) ОСВЕЩЕНИЕ</w:t>
      </w:r>
    </w:p>
    <w:p w14:paraId="6EC4286E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76500090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Слабый свет со всех сторон чтобы тени не были полностью чёрными</w:t>
      </w:r>
    </w:p>
    <w:p w14:paraId="7632973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ambient_light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AmbientLight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(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color=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color.rgba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(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50 ,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50 ,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50 ,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100))</w:t>
      </w:r>
    </w:p>
    <w:p w14:paraId="0DDFD90C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5F96608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============================================================================</w:t>
      </w:r>
    </w:p>
    <w:p w14:paraId="2701D33E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4. КАМЕРА</w:t>
      </w:r>
    </w:p>
    <w:p w14:paraId="0C11ADD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============================================================================</w:t>
      </w:r>
    </w:p>
    <w:p w14:paraId="1D46F36A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45F4E8F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5F9A6C8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РЕДАКТОР КАМЕРЫ (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EditorCamera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)</w:t>
      </w:r>
    </w:p>
    <w:p w14:paraId="4242493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04008CF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Позволяет пользователю управлять камерой мышью</w:t>
      </w:r>
    </w:p>
    <w:p w14:paraId="242CB77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proofErr w:type="spellStart"/>
      <w:r w:rsidRPr="008E0A0B">
        <w:rPr>
          <w:rFonts w:asciiTheme="minorHAnsi" w:hAnsiTheme="minorHAnsi" w:cstheme="minorHAnsi"/>
          <w:sz w:val="24"/>
          <w:szCs w:val="24"/>
        </w:rPr>
        <w:t>camera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EditorCamera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(</w:t>
      </w:r>
      <w:proofErr w:type="gramEnd"/>
    </w:p>
    <w:p w14:paraId="62876B5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lastRenderedPageBreak/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rotation_x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10 ,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 # Начальный наклон камеры вверх/вниз (градусы)</w:t>
      </w:r>
    </w:p>
    <w:p w14:paraId="002D7593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rotation_y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=-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45 ,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 # Начальный поворот камеры вокруг сцены (градусы)</w:t>
      </w:r>
    </w:p>
    <w:p w14:paraId="6B0425C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distance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40  #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Расстояние камеры от центра сцены</w:t>
      </w:r>
    </w:p>
    <w:p w14:paraId="1929FE91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)</w:t>
      </w:r>
    </w:p>
    <w:p w14:paraId="7B17B63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Управление:</w:t>
      </w:r>
    </w:p>
    <w:p w14:paraId="57B78A3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 ЛКМ + движение: вращение камеры</w:t>
      </w:r>
    </w:p>
    <w:p w14:paraId="373E5F9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 Колесо мыши: зум (приближение/отдаление)</w:t>
      </w:r>
    </w:p>
    <w:p w14:paraId="6EE5BDC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 ПКМ + движение: панорамирование (сдвиг)</w:t>
      </w:r>
    </w:p>
    <w:p w14:paraId="7EAE75A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05E452FA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============================================================================</w:t>
      </w:r>
    </w:p>
    <w:p w14:paraId="234FE311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5. ЛОГИКА ДВИЖЕНИЯ И СТОЛКНОВЕНИЙ</w:t>
      </w:r>
    </w:p>
    <w:p w14:paraId="4AC6B70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============================================================================</w:t>
      </w:r>
    </w:p>
    <w:p w14:paraId="446855B1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71AC527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7AE3D5D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ПЕРЕМЕННЫЕ СОСТОЯНИЯ</w:t>
      </w:r>
    </w:p>
    <w:p w14:paraId="1190D2F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7BF9E01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proofErr w:type="spellStart"/>
      <w:r w:rsidRPr="008E0A0B">
        <w:rPr>
          <w:rFonts w:asciiTheme="minorHAnsi" w:hAnsiTheme="minorHAnsi" w:cstheme="minorHAnsi"/>
          <w:sz w:val="24"/>
          <w:szCs w:val="24"/>
        </w:rPr>
        <w:t>time_tracker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= 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0  #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Счётчик времени для вычисления синусоиды</w:t>
      </w:r>
    </w:p>
    <w:p w14:paraId="3C16991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proofErr w:type="spellStart"/>
      <w:r w:rsidRPr="008E0A0B">
        <w:rPr>
          <w:rFonts w:asciiTheme="minorHAnsi" w:hAnsiTheme="minorHAnsi" w:cstheme="minorHAnsi"/>
          <w:sz w:val="24"/>
          <w:szCs w:val="24"/>
        </w:rPr>
        <w:t>is_colliding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False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 #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Флаг: происходит ли столкновение в данный момент</w:t>
      </w:r>
    </w:p>
    <w:p w14:paraId="49FBCCD0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Флаг нужен чтобы цвет не мерцал (не менялся каждый кадр во время столкновения)</w:t>
      </w:r>
    </w:p>
    <w:p w14:paraId="5BED3003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3557C4D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03287A6E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ЦВЕТА ДЛЯ РАЗЛИЧНЫХ СОСТОЯНИЙ</w:t>
      </w:r>
    </w:p>
    <w:p w14:paraId="42ED722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2A4111B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proofErr w:type="spellStart"/>
      <w:r w:rsidRPr="008E0A0B">
        <w:rPr>
          <w:rFonts w:asciiTheme="minorHAnsi" w:hAnsiTheme="minorHAnsi" w:cstheme="minorHAnsi"/>
          <w:sz w:val="24"/>
          <w:szCs w:val="24"/>
        </w:rPr>
        <w:t>color_knot_normal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color.cyan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 # Обычный цвет узла (голубой)</w:t>
      </w:r>
    </w:p>
    <w:p w14:paraId="1D52931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proofErr w:type="spellStart"/>
      <w:r w:rsidRPr="008E0A0B">
        <w:rPr>
          <w:rFonts w:asciiTheme="minorHAnsi" w:hAnsiTheme="minorHAnsi" w:cstheme="minorHAnsi"/>
          <w:sz w:val="24"/>
          <w:szCs w:val="24"/>
        </w:rPr>
        <w:t>color_knot_hit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color.red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 #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Цвет узла при столкновении (красный)</w:t>
      </w:r>
    </w:p>
    <w:p w14:paraId="03E2D1B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color_barrier_normal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color.orange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# </w:t>
      </w:r>
      <w:r w:rsidRPr="008E0A0B">
        <w:rPr>
          <w:rFonts w:asciiTheme="minorHAnsi" w:hAnsiTheme="minorHAnsi" w:cstheme="minorHAnsi"/>
          <w:sz w:val="24"/>
          <w:szCs w:val="24"/>
        </w:rPr>
        <w:t>Обычный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цвет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барьера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(</w:t>
      </w:r>
      <w:r w:rsidRPr="008E0A0B">
        <w:rPr>
          <w:rFonts w:asciiTheme="minorHAnsi" w:hAnsiTheme="minorHAnsi" w:cstheme="minorHAnsi"/>
          <w:sz w:val="24"/>
          <w:szCs w:val="24"/>
        </w:rPr>
        <w:t>оранжевый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>)</w:t>
      </w:r>
    </w:p>
    <w:p w14:paraId="2F94684C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proofErr w:type="spellStart"/>
      <w:r w:rsidRPr="008E0A0B">
        <w:rPr>
          <w:rFonts w:asciiTheme="minorHAnsi" w:hAnsiTheme="minorHAnsi" w:cstheme="minorHAnsi"/>
          <w:sz w:val="24"/>
          <w:szCs w:val="24"/>
        </w:rPr>
        <w:t>color_barrier_hit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color.lime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 # Цвет барьера при столкновении (лайм)</w:t>
      </w:r>
    </w:p>
    <w:p w14:paraId="6B71E70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0BB8D2F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============================================================================</w:t>
      </w:r>
    </w:p>
    <w:p w14:paraId="4C81CB8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lastRenderedPageBreak/>
        <w:t># 6. СОЗДАНИЕ UI (ИНТЕРФЕЙС)</w:t>
      </w:r>
    </w:p>
    <w:p w14:paraId="2A6AFC8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============================================================================</w:t>
      </w:r>
    </w:p>
    <w:p w14:paraId="656676C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26E7587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143941C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ТЕКСТ СТАТУСА СТОЛКНОВЕНИЯ</w:t>
      </w:r>
    </w:p>
    <w:p w14:paraId="739CDE0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63FFC7D4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proofErr w:type="spellStart"/>
      <w:r w:rsidRPr="008E0A0B">
        <w:rPr>
          <w:rFonts w:asciiTheme="minorHAnsi" w:hAnsiTheme="minorHAnsi" w:cstheme="minorHAnsi"/>
          <w:sz w:val="24"/>
          <w:szCs w:val="24"/>
        </w:rPr>
        <w:t>status_text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= 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Text(</w:t>
      </w:r>
      <w:proofErr w:type="gramEnd"/>
    </w:p>
    <w:p w14:paraId="66A1FCE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text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='Статус: Ожидание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'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 # Начальный текст</w:t>
      </w:r>
    </w:p>
    <w:p w14:paraId="6F6F6761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position</w:t>
      </w:r>
      <w:proofErr w:type="spellEnd"/>
      <w:proofErr w:type="gramStart"/>
      <w:r w:rsidRPr="008E0A0B">
        <w:rPr>
          <w:rFonts w:asciiTheme="minorHAnsi" w:hAnsiTheme="minorHAnsi" w:cstheme="minorHAnsi"/>
          <w:sz w:val="24"/>
          <w:szCs w:val="24"/>
        </w:rPr>
        <w:t>=(0.5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0.45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)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 # Позиция на экране (от -1 до 1, 0.5 = правый верх)</w:t>
      </w:r>
    </w:p>
    <w:p w14:paraId="1FDDE90E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scale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1 ,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 # Размер текста</w:t>
      </w:r>
    </w:p>
    <w:p w14:paraId="1F42787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color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color.white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 # Цвет текста</w:t>
      </w:r>
    </w:p>
    <w:p w14:paraId="5413E71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)</w:t>
      </w:r>
    </w:p>
    <w:p w14:paraId="1A9514E1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Сохраняем ссылку в переменную для прямого доступа (быстрее чем искать каждый кадр)</w:t>
      </w:r>
    </w:p>
    <w:p w14:paraId="644EC611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3D115B3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5DE4E2B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ТЕКСТ ПОДСКАЗОК УПРАВЛЕНИЯ</w:t>
      </w:r>
    </w:p>
    <w:p w14:paraId="30DA2D8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------------------------------------------------------------------------</w:t>
      </w:r>
    </w:p>
    <w:p w14:paraId="3D11132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proofErr w:type="gramStart"/>
      <w:r w:rsidRPr="008E0A0B">
        <w:rPr>
          <w:rFonts w:asciiTheme="minorHAnsi" w:hAnsiTheme="minorHAnsi" w:cstheme="minorHAnsi"/>
          <w:sz w:val="24"/>
          <w:szCs w:val="24"/>
        </w:rPr>
        <w:t>Text(</w:t>
      </w:r>
      <w:proofErr w:type="gramEnd"/>
    </w:p>
    <w:p w14:paraId="53184563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text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='ЛКМ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: Вращать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камеру | Колесо: Зум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' ,</w:t>
      </w:r>
      <w:proofErr w:type="gramEnd"/>
    </w:p>
    <w:p w14:paraId="652AC3B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>position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=(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-0.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85 ,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0.45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)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# </w:t>
      </w:r>
      <w:r w:rsidRPr="008E0A0B">
        <w:rPr>
          <w:rFonts w:asciiTheme="minorHAnsi" w:hAnsiTheme="minorHAnsi" w:cstheme="minorHAnsi"/>
          <w:sz w:val="24"/>
          <w:szCs w:val="24"/>
        </w:rPr>
        <w:t>Левый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верх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экрана</w:t>
      </w:r>
    </w:p>
    <w:p w14:paraId="34A38B7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scale=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1 ,</w:t>
      </w:r>
      <w:proofErr w:type="gramEnd"/>
    </w:p>
    <w:p w14:paraId="012A265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color=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color.gray</w:t>
      </w:r>
      <w:proofErr w:type="spellEnd"/>
      <w:proofErr w:type="gramEnd"/>
    </w:p>
    <w:p w14:paraId="490E278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)</w:t>
      </w:r>
    </w:p>
    <w:p w14:paraId="3F0F684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4D1FF88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proofErr w:type="gramStart"/>
      <w:r w:rsidRPr="008E0A0B">
        <w:rPr>
          <w:rFonts w:asciiTheme="minorHAnsi" w:hAnsiTheme="minorHAnsi" w:cstheme="minorHAnsi"/>
          <w:sz w:val="24"/>
          <w:szCs w:val="24"/>
        </w:rPr>
        <w:t>Text(</w:t>
      </w:r>
      <w:proofErr w:type="gramEnd"/>
    </w:p>
    <w:p w14:paraId="5E8E4E9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text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='ПКМ: Сдвиг камеры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' ,</w:t>
      </w:r>
      <w:proofErr w:type="gramEnd"/>
    </w:p>
    <w:p w14:paraId="146A3194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position</w:t>
      </w:r>
      <w:proofErr w:type="spellEnd"/>
      <w:proofErr w:type="gramStart"/>
      <w:r w:rsidRPr="008E0A0B">
        <w:rPr>
          <w:rFonts w:asciiTheme="minorHAnsi" w:hAnsiTheme="minorHAnsi" w:cstheme="minorHAnsi"/>
          <w:sz w:val="24"/>
          <w:szCs w:val="24"/>
        </w:rPr>
        <w:t>=(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>-0.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85 ,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0.40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) ,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 # Чуть ниже первой подсказки</w:t>
      </w:r>
    </w:p>
    <w:p w14:paraId="48FCC71E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scale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1 ,</w:t>
      </w:r>
      <w:proofErr w:type="gramEnd"/>
    </w:p>
    <w:p w14:paraId="246FA743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color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color.gray</w:t>
      </w:r>
      <w:proofErr w:type="spellEnd"/>
      <w:proofErr w:type="gramEnd"/>
    </w:p>
    <w:p w14:paraId="6A707540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)</w:t>
      </w:r>
    </w:p>
    <w:p w14:paraId="774F1620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3010CFD3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1001916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============================================================================</w:t>
      </w:r>
    </w:p>
    <w:p w14:paraId="27347F74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7. ФУНКЦИЯ UPDATE (ГЛАВНЫЙ ИГРОВОЙ ЦИКЛ)</w:t>
      </w:r>
    </w:p>
    <w:p w14:paraId="240A46D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============================================================================</w:t>
      </w:r>
    </w:p>
    <w:p w14:paraId="394CFE80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proofErr w:type="spellStart"/>
      <w:r w:rsidRPr="008E0A0B">
        <w:rPr>
          <w:rFonts w:asciiTheme="minorHAnsi" w:hAnsiTheme="minorHAnsi" w:cstheme="minorHAnsi"/>
          <w:sz w:val="24"/>
          <w:szCs w:val="24"/>
        </w:rPr>
        <w:t>def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update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>):</w:t>
      </w:r>
    </w:p>
    <w:p w14:paraId="59CC3E2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"""</w:t>
      </w:r>
    </w:p>
    <w:p w14:paraId="0B794D3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Эта функция вызывается каждый кадр (обычно 60 раз в секунду).</w:t>
      </w:r>
    </w:p>
    <w:p w14:paraId="4793F1C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Здесь происходит вся анимация и логика игры.</w:t>
      </w:r>
    </w:p>
    <w:p w14:paraId="11B00F81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"""</w:t>
      </w:r>
    </w:p>
    <w:p w14:paraId="2A4F8D0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Объявляем 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глобальные переменные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которые будем изменять</w:t>
      </w:r>
    </w:p>
    <w:p w14:paraId="48E1EBC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global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time_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tracker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,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is_colliding</w:t>
      </w:r>
      <w:proofErr w:type="spellEnd"/>
    </w:p>
    <w:p w14:paraId="1E1E3D6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09258C2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# --------------------------------------------------------------------</w:t>
      </w:r>
    </w:p>
    <w:p w14:paraId="007E8CD0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r w:rsidRPr="008E0A0B">
        <w:rPr>
          <w:rFonts w:asciiTheme="minorHAnsi" w:hAnsiTheme="minorHAnsi" w:cstheme="minorHAnsi"/>
          <w:sz w:val="24"/>
          <w:szCs w:val="24"/>
        </w:rPr>
        <w:t># ВЫЧИСЛЕНИЕ СКОРОСТИ</w:t>
      </w:r>
    </w:p>
    <w:p w14:paraId="11ECB67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--------------------------------------------------------------------</w:t>
      </w:r>
    </w:p>
    <w:p w14:paraId="4120E83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time.dt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- время прошедшее с последнего кадра (в секундах)</w:t>
      </w:r>
    </w:p>
    <w:p w14:paraId="267899E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Умножение на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dt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делает движение независимым от FPS (кадров в секунду)</w:t>
      </w:r>
    </w:p>
    <w:p w14:paraId="7BB4D28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speed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= 4 *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time.dt</w:t>
      </w:r>
      <w:proofErr w:type="spellEnd"/>
      <w:proofErr w:type="gramEnd"/>
    </w:p>
    <w:p w14:paraId="62FDC4A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3C6D663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--------------------------------------------------------------------</w:t>
      </w:r>
    </w:p>
    <w:p w14:paraId="4BF77DB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ДВИЖЕНИЕ ВПЕРЁД ПО ОСИ X</w:t>
      </w:r>
    </w:p>
    <w:p w14:paraId="709E834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--------------------------------------------------------------------</w:t>
      </w:r>
    </w:p>
    <w:p w14:paraId="0C1E7A8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knot.x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+=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speed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 #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Увеличиваем X-координату (движение вправо)</w:t>
      </w:r>
    </w:p>
    <w:p w14:paraId="084E86B3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time_tracker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+=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speed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 #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Увеличиваем счётчик времени для синусоиды</w:t>
      </w:r>
    </w:p>
    <w:p w14:paraId="479240B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50C99574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--------------------------------------------------------------------</w:t>
      </w:r>
    </w:p>
    <w:p w14:paraId="60776F5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ДВИЖЕНИЕ ПО СИНУСОИДЕ (ВВЕРХ-ВНИЗ)</w:t>
      </w:r>
    </w:p>
    <w:p w14:paraId="60F71B2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--------------------------------------------------------------------</w:t>
      </w:r>
    </w:p>
    <w:p w14:paraId="02DA342A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np.sin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>) возвращает значение от -1 до 1</w:t>
      </w:r>
    </w:p>
    <w:p w14:paraId="080FE62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lastRenderedPageBreak/>
        <w:t xml:space="preserve">    # Умножаем на 3 для амплитуды (размах колебаний = 6 единиц)</w:t>
      </w:r>
    </w:p>
    <w:p w14:paraId="64FE520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time_tracker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* 0.5 - частота колебаний (чем больше, тем чаще)</w:t>
      </w:r>
    </w:p>
    <w:p w14:paraId="0B9D7C73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knot.y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np.sin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(</w:t>
      </w:r>
      <w:proofErr w:type="spellStart"/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time_tracker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* 0.5) * 3</w:t>
      </w:r>
    </w:p>
    <w:p w14:paraId="33BC0EE3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5093DC6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</w:t>
      </w:r>
    </w:p>
    <w:p w14:paraId="537B2F43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ДВИЖЕНИЕ ПО КОСИНУСОИДЕ (ВГЛУБЬ-НАРУЖУ)</w:t>
      </w:r>
    </w:p>
    <w:p w14:paraId="37D100F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--------------------------------------------------------------------</w:t>
      </w:r>
    </w:p>
    <w:p w14:paraId="68200070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Добавляет движение по оси Z для усиления 3D эффекта</w:t>
      </w:r>
    </w:p>
    <w:p w14:paraId="2EBDC5A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Косинус сдвинут относительно синуса на 90 градусов</w:t>
      </w:r>
    </w:p>
    <w:p w14:paraId="41550A10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knot.z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np.cos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>(</w:t>
      </w:r>
      <w:proofErr w:type="spellStart"/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time_tracker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* 0.5) * 2</w:t>
      </w:r>
    </w:p>
    <w:p w14:paraId="766FD29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3AEECF5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</w:t>
      </w:r>
    </w:p>
    <w:p w14:paraId="7694E00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ВРАЩЕНИЕ ФИГУРЫ ВОКРУГ СВОЕЙ ОСИ</w:t>
      </w:r>
    </w:p>
    <w:p w14:paraId="486402FA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--------------------------------------------------------------------</w:t>
      </w:r>
    </w:p>
    <w:p w14:paraId="3FD309C3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rotation_y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- вращение вокруг вертикальной оси</w:t>
      </w:r>
    </w:p>
    <w:p w14:paraId="1E2A489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rotation_z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- вращение вокруг оси Z (наклон)</w:t>
      </w:r>
    </w:p>
    <w:p w14:paraId="5730B9E0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50 *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time.dt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- скорость вращения (градусов в секунду)</w:t>
      </w:r>
    </w:p>
    <w:p w14:paraId="0357B67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knot.rotation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_y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+= 50 *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time.dt</w:t>
      </w:r>
      <w:proofErr w:type="spellEnd"/>
      <w:proofErr w:type="gramEnd"/>
    </w:p>
    <w:p w14:paraId="56FFE93E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knot.rotation</w:t>
      </w:r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>_z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+= 20 *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time.dt</w:t>
      </w:r>
      <w:proofErr w:type="spellEnd"/>
      <w:proofErr w:type="gramEnd"/>
    </w:p>
    <w:p w14:paraId="32A3CC9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50EC60E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r w:rsidRPr="008E0A0B">
        <w:rPr>
          <w:rFonts w:asciiTheme="minorHAnsi" w:hAnsiTheme="minorHAnsi" w:cstheme="minorHAnsi"/>
          <w:sz w:val="24"/>
          <w:szCs w:val="24"/>
        </w:rPr>
        <w:t># --------------------------------------------------------------------</w:t>
      </w:r>
    </w:p>
    <w:p w14:paraId="174E193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ЦИКЛИЧЕСКОЕ ДВИЖЕНИЕ (ТЕЛЕПОРТ)</w:t>
      </w:r>
    </w:p>
    <w:p w14:paraId="2A294B23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--------------------------------------------------------------------</w:t>
      </w:r>
    </w:p>
    <w:p w14:paraId="0D344B7E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Если узел улетел за правую границу сцены</w:t>
      </w:r>
    </w:p>
    <w:p w14:paraId="2A40E91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if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knot.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x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&gt;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10:</w:t>
      </w:r>
    </w:p>
    <w:p w14:paraId="173A88F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knot.x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= -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10  #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Возвращаем на левую границу</w:t>
      </w:r>
    </w:p>
    <w:p w14:paraId="3BA570B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time_tracker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= 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0  #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Сбрасываем счётчик времени (начало новой синусоиды)</w:t>
      </w:r>
    </w:p>
    <w:p w14:paraId="54E2793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0F51378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========================================================================</w:t>
      </w:r>
    </w:p>
    <w:p w14:paraId="39CC1C3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ПРОВЕРКА СТОЛКНОВЕНИЙ (COLLISION DETECTION)</w:t>
      </w:r>
    </w:p>
    <w:p w14:paraId="66646D6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lastRenderedPageBreak/>
        <w:t xml:space="preserve">    # ========================================================================</w:t>
      </w:r>
    </w:p>
    <w:p w14:paraId="35C71F4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3307CC7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--------------------------------------------------------------------</w:t>
      </w:r>
    </w:p>
    <w:p w14:paraId="4D3C041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ЗАПРОС НА ПЕРЕСЕЧЕНИЕ</w:t>
      </w:r>
    </w:p>
    <w:p w14:paraId="1275C0CC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--------------------------------------------------------------------</w:t>
      </w:r>
    </w:p>
    <w:p w14:paraId="4A720EC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intersects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>) пускает луч из центра объекта и проверяет пересечения</w:t>
      </w:r>
    </w:p>
    <w:p w14:paraId="14AEAD43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Возвращает объект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hit_info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с информацией о попадании</w:t>
      </w:r>
    </w:p>
    <w:p w14:paraId="0C398E34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hit_info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knot.intersects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</w:rPr>
        <w:t>()</w:t>
      </w:r>
    </w:p>
    <w:p w14:paraId="1711107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04B1B28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--------------------------------------------------------------------</w:t>
      </w:r>
    </w:p>
    <w:p w14:paraId="301B6E5E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ОБРАБОТКА РЕЗУЛЬТАТА</w:t>
      </w:r>
    </w:p>
    <w:p w14:paraId="2765C6E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--------------------------------------------------------------------</w:t>
      </w:r>
    </w:p>
    <w:p w14:paraId="068C024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hit_info.hit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- True если было попадание в какой-либо объект</w:t>
      </w:r>
    </w:p>
    <w:p w14:paraId="443F40E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#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hit_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info.entity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- ссылка 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на объект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в который попали</w:t>
      </w:r>
    </w:p>
    <w:p w14:paraId="49A95D6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if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hit_info.hit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and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hit_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info.entity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== barrier:</w:t>
      </w:r>
    </w:p>
    <w:p w14:paraId="0170BB1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</w:t>
      </w:r>
      <w:r w:rsidRPr="008E0A0B">
        <w:rPr>
          <w:rFonts w:asciiTheme="minorHAnsi" w:hAnsiTheme="minorHAnsi" w:cstheme="minorHAnsi"/>
          <w:sz w:val="24"/>
          <w:szCs w:val="24"/>
        </w:rPr>
        <w:t># Произошло столкновение с барьером</w:t>
      </w:r>
    </w:p>
    <w:p w14:paraId="5CC7360E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61718DDA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# Проверяем флаг чтобы не выполнять код каждый кадр</w:t>
      </w:r>
    </w:p>
    <w:p w14:paraId="5C5BD68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if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not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is_colliding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:</w:t>
      </w:r>
    </w:p>
    <w:p w14:paraId="4A4226A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    # Только что началось столкновение (первый кадр пересечения)</w:t>
      </w:r>
    </w:p>
    <w:p w14:paraId="66D1A92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14546C1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    # Меняем цвет узла на красный</w:t>
      </w:r>
    </w:p>
    <w:p w14:paraId="05C32CB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   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knot.color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color_knot_hit</w:t>
      </w:r>
      <w:proofErr w:type="spellEnd"/>
    </w:p>
    <w:p w14:paraId="2B96F5B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595E59A1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    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# </w:t>
      </w:r>
      <w:r w:rsidRPr="008E0A0B">
        <w:rPr>
          <w:rFonts w:asciiTheme="minorHAnsi" w:hAnsiTheme="minorHAnsi" w:cstheme="minorHAnsi"/>
          <w:sz w:val="24"/>
          <w:szCs w:val="24"/>
        </w:rPr>
        <w:t>Меняем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цвет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барьера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на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8E0A0B">
        <w:rPr>
          <w:rFonts w:asciiTheme="minorHAnsi" w:hAnsiTheme="minorHAnsi" w:cstheme="minorHAnsi"/>
          <w:sz w:val="24"/>
          <w:szCs w:val="24"/>
        </w:rPr>
        <w:t>лайм</w:t>
      </w:r>
    </w:p>
    <w:p w14:paraId="13A16D00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barrier.color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=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color_barrier_hit</w:t>
      </w:r>
      <w:proofErr w:type="spellEnd"/>
    </w:p>
    <w:p w14:paraId="32DF67FA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3FA4A68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    </w:t>
      </w:r>
      <w:r w:rsidRPr="008E0A0B">
        <w:rPr>
          <w:rFonts w:asciiTheme="minorHAnsi" w:hAnsiTheme="minorHAnsi" w:cstheme="minorHAnsi"/>
          <w:sz w:val="24"/>
          <w:szCs w:val="24"/>
        </w:rPr>
        <w:t># Устанавливаем флаг что сейчас идёт столкновение</w:t>
      </w:r>
    </w:p>
    <w:p w14:paraId="2A95788A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is_colliding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= True</w:t>
      </w:r>
    </w:p>
    <w:p w14:paraId="433E046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3D3B94B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    # Обновляем текст статуса</w:t>
      </w:r>
    </w:p>
    <w:p w14:paraId="31C5449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lastRenderedPageBreak/>
        <w:t xml:space="preserve">        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status_text.text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= 'Статус: СТОЛКНОВЕНИЕ!'</w:t>
      </w:r>
    </w:p>
    <w:p w14:paraId="77E618D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status_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text.color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color.red</w:t>
      </w:r>
      <w:proofErr w:type="spellEnd"/>
    </w:p>
    <w:p w14:paraId="51540031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1E983D0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    # Вывод в консоль для отладки</w:t>
      </w:r>
    </w:p>
    <w:p w14:paraId="516A1E9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   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print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>"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Collision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detected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!")</w:t>
      </w:r>
    </w:p>
    <w:p w14:paraId="6F247A0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else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:</w:t>
      </w:r>
    </w:p>
    <w:p w14:paraId="6569F29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# Столкновения нет (или попали в другой объект)</w:t>
      </w:r>
    </w:p>
    <w:p w14:paraId="2C8DB1A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52E6139C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# Проверяем флаг чтобы не выполнять код каждый кадр</w:t>
      </w:r>
    </w:p>
    <w:p w14:paraId="5F8B38B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if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is_colliding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:</w:t>
      </w:r>
    </w:p>
    <w:p w14:paraId="7B0C882B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    # Только что закончилось столкновение</w:t>
      </w:r>
    </w:p>
    <w:p w14:paraId="2AD0CDD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27755A1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    # Возвращаем оригинальный цвет узла</w:t>
      </w:r>
    </w:p>
    <w:p w14:paraId="5C0E0BE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   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knot.color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color_knot_normal</w:t>
      </w:r>
      <w:proofErr w:type="spellEnd"/>
    </w:p>
    <w:p w14:paraId="21EB9E2C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671FBE1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    # Возвращаем оригинальный цвет барьера</w:t>
      </w:r>
    </w:p>
    <w:p w14:paraId="47CD97A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   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barrier.color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color_barrier_normal</w:t>
      </w:r>
      <w:proofErr w:type="spellEnd"/>
    </w:p>
    <w:p w14:paraId="3540E80C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1612D52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    # Сбрасываем флаг</w:t>
      </w:r>
    </w:p>
    <w:p w14:paraId="6B88D764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   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is_colliding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False</w:t>
      </w:r>
      <w:proofErr w:type="spellEnd"/>
    </w:p>
    <w:p w14:paraId="7BBC126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791C16F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    # Возвращаем текст в исходное состояние</w:t>
      </w:r>
    </w:p>
    <w:p w14:paraId="45A92E0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           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status_text.text</w:t>
      </w:r>
      <w:proofErr w:type="spell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= '</w:t>
      </w:r>
      <w:r w:rsidRPr="008E0A0B">
        <w:rPr>
          <w:rFonts w:asciiTheme="minorHAnsi" w:hAnsiTheme="minorHAnsi" w:cstheme="minorHAnsi"/>
          <w:sz w:val="24"/>
          <w:szCs w:val="24"/>
        </w:rPr>
        <w:t>Статус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: </w:t>
      </w:r>
      <w:r w:rsidRPr="008E0A0B">
        <w:rPr>
          <w:rFonts w:asciiTheme="minorHAnsi" w:hAnsiTheme="minorHAnsi" w:cstheme="minorHAnsi"/>
          <w:sz w:val="24"/>
          <w:szCs w:val="24"/>
        </w:rPr>
        <w:t>Ожидание</w:t>
      </w:r>
      <w:r w:rsidRPr="008E0A0B">
        <w:rPr>
          <w:rFonts w:asciiTheme="minorHAnsi" w:hAnsiTheme="minorHAnsi" w:cstheme="minorHAnsi"/>
          <w:sz w:val="24"/>
          <w:szCs w:val="24"/>
          <w:lang w:val="en-US"/>
        </w:rPr>
        <w:t>'</w:t>
      </w:r>
    </w:p>
    <w:p w14:paraId="0657ED4F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           </w:t>
      </w:r>
      <w:proofErr w:type="spellStart"/>
      <w:r w:rsidRPr="008E0A0B">
        <w:rPr>
          <w:rFonts w:asciiTheme="minorHAnsi" w:hAnsiTheme="minorHAnsi" w:cstheme="minorHAnsi"/>
          <w:sz w:val="24"/>
          <w:szCs w:val="24"/>
          <w:lang w:val="en-US"/>
        </w:rPr>
        <w:t>status_</w:t>
      </w:r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text.color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  <w:lang w:val="en-US"/>
        </w:rPr>
        <w:t>color.white</w:t>
      </w:r>
      <w:proofErr w:type="spellEnd"/>
      <w:proofErr w:type="gramEnd"/>
    </w:p>
    <w:p w14:paraId="7637A19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4F3F69BC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  <w:lang w:val="en-US"/>
        </w:rPr>
      </w:pPr>
    </w:p>
    <w:p w14:paraId="4EC83494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============================================================================</w:t>
      </w:r>
    </w:p>
    <w:p w14:paraId="7195DF1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ЗАПУСК ПРИЛОЖЕНИЯ</w:t>
      </w:r>
    </w:p>
    <w:p w14:paraId="1D9C6095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============================================================================</w:t>
      </w:r>
    </w:p>
    <w:p w14:paraId="1331E4E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#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app.run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>) запускает главный цикл игры</w:t>
      </w:r>
    </w:p>
    <w:p w14:paraId="7C277BA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lastRenderedPageBreak/>
        <w:t># После этой строки код не выполняется (ждёт закрытия окна)</w:t>
      </w:r>
    </w:p>
    <w:p w14:paraId="11BEF083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app.run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>)</w:t>
      </w:r>
    </w:p>
    <w:p w14:paraId="651D926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</w:p>
    <w:p w14:paraId="3A8657D4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============================================================================</w:t>
      </w:r>
    </w:p>
    <w:p w14:paraId="4EE434C2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ПРИМЕЧАНИЯ ПО ОПТИМИЗАЦИИ</w:t>
      </w:r>
    </w:p>
    <w:p w14:paraId="23C8E10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============================================================================</w:t>
      </w:r>
    </w:p>
    <w:p w14:paraId="6C6D8841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# 1.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collider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='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box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' использует упрощённую коробку вокруг объекта</w:t>
      </w:r>
    </w:p>
    <w:p w14:paraId="4111271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#    Для сложных форм можно использовать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collider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='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mesh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' (точнее, но медленнее)</w:t>
      </w:r>
    </w:p>
    <w:p w14:paraId="4A157266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</w:t>
      </w:r>
    </w:p>
    <w:p w14:paraId="33D2931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# 2.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alpha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=0.4 для прозрачности работает только с поддерживающими шейдерами</w:t>
      </w:r>
    </w:p>
    <w:p w14:paraId="30629421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</w:t>
      </w:r>
    </w:p>
    <w:p w14:paraId="50D99299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# 3.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generate_</w:t>
      </w:r>
      <w:proofErr w:type="gramStart"/>
      <w:r w:rsidRPr="008E0A0B">
        <w:rPr>
          <w:rFonts w:asciiTheme="minorHAnsi" w:hAnsiTheme="minorHAnsi" w:cstheme="minorHAnsi"/>
          <w:sz w:val="24"/>
          <w:szCs w:val="24"/>
        </w:rPr>
        <w:t>normals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8E0A0B">
        <w:rPr>
          <w:rFonts w:asciiTheme="minorHAnsi" w:hAnsiTheme="minorHAnsi" w:cstheme="minorHAnsi"/>
          <w:sz w:val="24"/>
          <w:szCs w:val="24"/>
        </w:rPr>
        <w:t>) важно вызывать для правильного освещения</w:t>
      </w:r>
    </w:p>
    <w:p w14:paraId="45D9E4E7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</w:t>
      </w:r>
    </w:p>
    <w:p w14:paraId="532F4C48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# 4. </w:t>
      </w:r>
      <w:proofErr w:type="spellStart"/>
      <w:proofErr w:type="gramStart"/>
      <w:r w:rsidRPr="008E0A0B">
        <w:rPr>
          <w:rFonts w:asciiTheme="minorHAnsi" w:hAnsiTheme="minorHAnsi" w:cstheme="minorHAnsi"/>
          <w:sz w:val="24"/>
          <w:szCs w:val="24"/>
        </w:rPr>
        <w:t>time.dt</w:t>
      </w:r>
      <w:proofErr w:type="spellEnd"/>
      <w:proofErr w:type="gramEnd"/>
      <w:r w:rsidRPr="008E0A0B">
        <w:rPr>
          <w:rFonts w:asciiTheme="minorHAnsi" w:hAnsiTheme="minorHAnsi" w:cstheme="minorHAnsi"/>
          <w:sz w:val="24"/>
          <w:szCs w:val="24"/>
        </w:rPr>
        <w:t xml:space="preserve"> обеспечивает одинаковую скорость на разных FPS</w:t>
      </w:r>
    </w:p>
    <w:p w14:paraId="588E423E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</w:t>
      </w:r>
    </w:p>
    <w:p w14:paraId="6490276D" w14:textId="77777777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 xml:space="preserve"># 5. Флаг </w:t>
      </w:r>
      <w:proofErr w:type="spellStart"/>
      <w:r w:rsidRPr="008E0A0B">
        <w:rPr>
          <w:rFonts w:asciiTheme="minorHAnsi" w:hAnsiTheme="minorHAnsi" w:cstheme="minorHAnsi"/>
          <w:sz w:val="24"/>
          <w:szCs w:val="24"/>
        </w:rPr>
        <w:t>is_colliding</w:t>
      </w:r>
      <w:proofErr w:type="spellEnd"/>
      <w:r w:rsidRPr="008E0A0B">
        <w:rPr>
          <w:rFonts w:asciiTheme="minorHAnsi" w:hAnsiTheme="minorHAnsi" w:cstheme="minorHAnsi"/>
          <w:sz w:val="24"/>
          <w:szCs w:val="24"/>
        </w:rPr>
        <w:t xml:space="preserve"> предотвращает мерцание цвета при длительном контакте</w:t>
      </w:r>
    </w:p>
    <w:p w14:paraId="65BCC614" w14:textId="094577D0" w:rsidR="008E0A0B" w:rsidRPr="008E0A0B" w:rsidRDefault="008E0A0B" w:rsidP="008E0A0B">
      <w:pPr>
        <w:pStyle w:val="14"/>
        <w:rPr>
          <w:rFonts w:asciiTheme="minorHAnsi" w:hAnsiTheme="minorHAnsi" w:cstheme="minorHAnsi"/>
          <w:sz w:val="24"/>
          <w:szCs w:val="24"/>
        </w:rPr>
      </w:pPr>
      <w:r w:rsidRPr="008E0A0B">
        <w:rPr>
          <w:rFonts w:asciiTheme="minorHAnsi" w:hAnsiTheme="minorHAnsi" w:cstheme="minorHAnsi"/>
          <w:sz w:val="24"/>
          <w:szCs w:val="24"/>
        </w:rPr>
        <w:t># ============================================================================</w:t>
      </w:r>
    </w:p>
    <w:sectPr w:rsidR="008E0A0B" w:rsidRPr="008E0A0B" w:rsidSect="00244ADA">
      <w:footerReference w:type="default" r:id="rId8"/>
      <w:pgSz w:w="11906" w:h="16838"/>
      <w:pgMar w:top="1418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A342E" w14:textId="77777777" w:rsidR="00B02F4F" w:rsidRDefault="00B02F4F" w:rsidP="00244ADA">
      <w:pPr>
        <w:spacing w:after="0" w:line="240" w:lineRule="auto"/>
      </w:pPr>
      <w:r>
        <w:separator/>
      </w:r>
    </w:p>
  </w:endnote>
  <w:endnote w:type="continuationSeparator" w:id="0">
    <w:p w14:paraId="30A03DD6" w14:textId="77777777" w:rsidR="00B02F4F" w:rsidRDefault="00B02F4F" w:rsidP="00244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5329328"/>
      <w:docPartObj>
        <w:docPartGallery w:val="Page Numbers (Bottom of Page)"/>
        <w:docPartUnique/>
      </w:docPartObj>
    </w:sdtPr>
    <w:sdtContent>
      <w:p w14:paraId="00DF5876" w14:textId="77777777" w:rsidR="00244ADA" w:rsidRDefault="00244ADA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515EB1" w14:textId="77777777" w:rsidR="00244ADA" w:rsidRDefault="00244AD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B1039" w14:textId="77777777" w:rsidR="00B02F4F" w:rsidRDefault="00B02F4F" w:rsidP="00244ADA">
      <w:pPr>
        <w:spacing w:after="0" w:line="240" w:lineRule="auto"/>
      </w:pPr>
      <w:r>
        <w:separator/>
      </w:r>
    </w:p>
  </w:footnote>
  <w:footnote w:type="continuationSeparator" w:id="0">
    <w:p w14:paraId="7EDF4E04" w14:textId="77777777" w:rsidR="00B02F4F" w:rsidRDefault="00B02F4F" w:rsidP="00244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8EED46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9684A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732CFD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154648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0E4626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02054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D30B9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5D48A5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518B9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7866D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921599"/>
    <w:multiLevelType w:val="multilevel"/>
    <w:tmpl w:val="2B920D0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1DD1FDE"/>
    <w:multiLevelType w:val="multilevel"/>
    <w:tmpl w:val="A1EE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624680"/>
    <w:multiLevelType w:val="multilevel"/>
    <w:tmpl w:val="78804B4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7254E79"/>
    <w:multiLevelType w:val="multilevel"/>
    <w:tmpl w:val="DBD4D29A"/>
    <w:styleLink w:val="a"/>
    <w:lvl w:ilvl="0">
      <w:start w:val="1"/>
      <w:numFmt w:val="none"/>
      <w:lvlText w:val="–"/>
      <w:lvlJc w:val="left"/>
      <w:pPr>
        <w:ind w:left="992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C7B6AF6"/>
    <w:multiLevelType w:val="multilevel"/>
    <w:tmpl w:val="4DA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F75906"/>
    <w:multiLevelType w:val="multilevel"/>
    <w:tmpl w:val="EA94C3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A70671"/>
    <w:multiLevelType w:val="multilevel"/>
    <w:tmpl w:val="DBD4D29A"/>
    <w:numStyleLink w:val="a"/>
  </w:abstractNum>
  <w:abstractNum w:abstractNumId="17" w15:restartNumberingAfterBreak="0">
    <w:nsid w:val="15231EDF"/>
    <w:multiLevelType w:val="multilevel"/>
    <w:tmpl w:val="2E3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FC5339"/>
    <w:multiLevelType w:val="hybridMultilevel"/>
    <w:tmpl w:val="206A07EE"/>
    <w:lvl w:ilvl="0" w:tplc="4BF69A2C">
      <w:start w:val="1"/>
      <w:numFmt w:val="upperRoman"/>
      <w:lvlText w:val="%1."/>
      <w:lvlJc w:val="righ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6DE3A33"/>
    <w:multiLevelType w:val="multilevel"/>
    <w:tmpl w:val="0524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53F85"/>
    <w:multiLevelType w:val="multilevel"/>
    <w:tmpl w:val="2E38A0D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AD44F74"/>
    <w:multiLevelType w:val="multilevel"/>
    <w:tmpl w:val="A7CA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6C587F"/>
    <w:multiLevelType w:val="multilevel"/>
    <w:tmpl w:val="22348E78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E5F2502"/>
    <w:multiLevelType w:val="multilevel"/>
    <w:tmpl w:val="2E38A0D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7B97F03"/>
    <w:multiLevelType w:val="multilevel"/>
    <w:tmpl w:val="D614340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DDA1BA1"/>
    <w:multiLevelType w:val="multilevel"/>
    <w:tmpl w:val="31C8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9A3A43"/>
    <w:multiLevelType w:val="hybridMultilevel"/>
    <w:tmpl w:val="940AA6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824F57"/>
    <w:multiLevelType w:val="multilevel"/>
    <w:tmpl w:val="A4B2F02C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427242F2"/>
    <w:multiLevelType w:val="multilevel"/>
    <w:tmpl w:val="2E38A0D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3240478"/>
    <w:multiLevelType w:val="singleLevel"/>
    <w:tmpl w:val="5100C23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</w:abstractNum>
  <w:abstractNum w:abstractNumId="30" w15:restartNumberingAfterBreak="0">
    <w:nsid w:val="491F6A46"/>
    <w:multiLevelType w:val="multilevel"/>
    <w:tmpl w:val="2E38A0D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BF54793"/>
    <w:multiLevelType w:val="multilevel"/>
    <w:tmpl w:val="43A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2341E6"/>
    <w:multiLevelType w:val="multilevel"/>
    <w:tmpl w:val="22348E78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6E552E5"/>
    <w:multiLevelType w:val="multilevel"/>
    <w:tmpl w:val="24FADB28"/>
    <w:styleLink w:val="1"/>
    <w:lvl w:ilvl="0">
      <w:start w:val="1"/>
      <w:numFmt w:val="decimal"/>
      <w:pStyle w:val="C"/>
      <w:lvlText w:val="%1"/>
      <w:lvlJc w:val="left"/>
      <w:pPr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5AF4175B"/>
    <w:multiLevelType w:val="multilevel"/>
    <w:tmpl w:val="7F50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F2395F"/>
    <w:multiLevelType w:val="multilevel"/>
    <w:tmpl w:val="22348E78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98D1C94"/>
    <w:multiLevelType w:val="multilevel"/>
    <w:tmpl w:val="24FADB28"/>
    <w:numStyleLink w:val="1"/>
  </w:abstractNum>
  <w:abstractNum w:abstractNumId="37" w15:restartNumberingAfterBreak="0">
    <w:nsid w:val="6CA66288"/>
    <w:multiLevelType w:val="singleLevel"/>
    <w:tmpl w:val="C0284CB0"/>
    <w:lvl w:ilvl="0">
      <w:start w:val="1"/>
      <w:numFmt w:val="bullet"/>
      <w:pStyle w:val="C0"/>
      <w:lvlText w:val=""/>
      <w:lvlJc w:val="left"/>
      <w:pPr>
        <w:ind w:left="984" w:hanging="360"/>
      </w:pPr>
      <w:rPr>
        <w:rFonts w:ascii="Symbol" w:hAnsi="Symbol" w:hint="default"/>
      </w:rPr>
    </w:lvl>
  </w:abstractNum>
  <w:abstractNum w:abstractNumId="38" w15:restartNumberingAfterBreak="0">
    <w:nsid w:val="6CDA3C02"/>
    <w:multiLevelType w:val="hybridMultilevel"/>
    <w:tmpl w:val="9C5AA282"/>
    <w:lvl w:ilvl="0" w:tplc="F146B00C">
      <w:start w:val="1"/>
      <w:numFmt w:val="decimal"/>
      <w:pStyle w:val="a0"/>
      <w:lvlText w:val="%1."/>
      <w:lvlJc w:val="left"/>
      <w:pPr>
        <w:ind w:left="1429" w:hanging="360"/>
      </w:pPr>
    </w:lvl>
    <w:lvl w:ilvl="1" w:tplc="2DD0147C" w:tentative="1">
      <w:start w:val="1"/>
      <w:numFmt w:val="lowerLetter"/>
      <w:lvlText w:val="%2."/>
      <w:lvlJc w:val="left"/>
      <w:pPr>
        <w:ind w:left="2149" w:hanging="360"/>
      </w:pPr>
    </w:lvl>
    <w:lvl w:ilvl="2" w:tplc="321E2694" w:tentative="1">
      <w:start w:val="1"/>
      <w:numFmt w:val="lowerRoman"/>
      <w:lvlText w:val="%3."/>
      <w:lvlJc w:val="right"/>
      <w:pPr>
        <w:ind w:left="2869" w:hanging="180"/>
      </w:pPr>
    </w:lvl>
    <w:lvl w:ilvl="3" w:tplc="5434C9C0" w:tentative="1">
      <w:start w:val="1"/>
      <w:numFmt w:val="decimal"/>
      <w:lvlText w:val="%4."/>
      <w:lvlJc w:val="left"/>
      <w:pPr>
        <w:ind w:left="3589" w:hanging="360"/>
      </w:pPr>
    </w:lvl>
    <w:lvl w:ilvl="4" w:tplc="52AE461E" w:tentative="1">
      <w:start w:val="1"/>
      <w:numFmt w:val="lowerLetter"/>
      <w:lvlText w:val="%5."/>
      <w:lvlJc w:val="left"/>
      <w:pPr>
        <w:ind w:left="4309" w:hanging="360"/>
      </w:pPr>
    </w:lvl>
    <w:lvl w:ilvl="5" w:tplc="67A81E5C" w:tentative="1">
      <w:start w:val="1"/>
      <w:numFmt w:val="lowerRoman"/>
      <w:lvlText w:val="%6."/>
      <w:lvlJc w:val="right"/>
      <w:pPr>
        <w:ind w:left="5029" w:hanging="180"/>
      </w:pPr>
    </w:lvl>
    <w:lvl w:ilvl="6" w:tplc="331AC8A6" w:tentative="1">
      <w:start w:val="1"/>
      <w:numFmt w:val="decimal"/>
      <w:lvlText w:val="%7."/>
      <w:lvlJc w:val="left"/>
      <w:pPr>
        <w:ind w:left="5749" w:hanging="360"/>
      </w:pPr>
    </w:lvl>
    <w:lvl w:ilvl="7" w:tplc="3ADA2D8A" w:tentative="1">
      <w:start w:val="1"/>
      <w:numFmt w:val="lowerLetter"/>
      <w:lvlText w:val="%8."/>
      <w:lvlJc w:val="left"/>
      <w:pPr>
        <w:ind w:left="6469" w:hanging="360"/>
      </w:pPr>
    </w:lvl>
    <w:lvl w:ilvl="8" w:tplc="70E2ECEC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CE861E3"/>
    <w:multiLevelType w:val="multilevel"/>
    <w:tmpl w:val="38C4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E110E4"/>
    <w:multiLevelType w:val="multilevel"/>
    <w:tmpl w:val="3BAA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2001D8"/>
    <w:multiLevelType w:val="multilevel"/>
    <w:tmpl w:val="5470A58E"/>
    <w:lvl w:ilvl="0">
      <w:numFmt w:val="decimal"/>
      <w:pStyle w:val="10"/>
      <w:lvlText w:val=""/>
      <w:lvlJc w:val="left"/>
    </w:lvl>
    <w:lvl w:ilvl="1">
      <w:numFmt w:val="decimal"/>
      <w:pStyle w:val="2"/>
      <w:lvlText w:val=""/>
      <w:lvlJc w:val="left"/>
    </w:lvl>
    <w:lvl w:ilvl="2">
      <w:numFmt w:val="decimal"/>
      <w:pStyle w:val="3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FC349E2"/>
    <w:multiLevelType w:val="multilevel"/>
    <w:tmpl w:val="47D41AA4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70ED7176"/>
    <w:multiLevelType w:val="multilevel"/>
    <w:tmpl w:val="1C26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F126A3"/>
    <w:multiLevelType w:val="multilevel"/>
    <w:tmpl w:val="F3D4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22637D"/>
    <w:multiLevelType w:val="multilevel"/>
    <w:tmpl w:val="DF5C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3149E3"/>
    <w:multiLevelType w:val="multilevel"/>
    <w:tmpl w:val="8DCE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8371B4"/>
    <w:multiLevelType w:val="multilevel"/>
    <w:tmpl w:val="8FF2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56580E"/>
    <w:multiLevelType w:val="multilevel"/>
    <w:tmpl w:val="2E38A0D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BCC0305"/>
    <w:multiLevelType w:val="multilevel"/>
    <w:tmpl w:val="E958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245A6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56253310">
    <w:abstractNumId w:val="33"/>
  </w:num>
  <w:num w:numId="2" w16cid:durableId="382019298">
    <w:abstractNumId w:val="41"/>
  </w:num>
  <w:num w:numId="3" w16cid:durableId="1738548340">
    <w:abstractNumId w:val="38"/>
  </w:num>
  <w:num w:numId="4" w16cid:durableId="550112659">
    <w:abstractNumId w:val="27"/>
  </w:num>
  <w:num w:numId="5" w16cid:durableId="1854370482">
    <w:abstractNumId w:val="20"/>
  </w:num>
  <w:num w:numId="6" w16cid:durableId="1455708973">
    <w:abstractNumId w:val="48"/>
  </w:num>
  <w:num w:numId="7" w16cid:durableId="71508349">
    <w:abstractNumId w:val="30"/>
  </w:num>
  <w:num w:numId="8" w16cid:durableId="1785615882">
    <w:abstractNumId w:val="13"/>
  </w:num>
  <w:num w:numId="9" w16cid:durableId="395587492">
    <w:abstractNumId w:val="32"/>
  </w:num>
  <w:num w:numId="10" w16cid:durableId="1876653834">
    <w:abstractNumId w:val="29"/>
  </w:num>
  <w:num w:numId="11" w16cid:durableId="458305110">
    <w:abstractNumId w:val="23"/>
  </w:num>
  <w:num w:numId="12" w16cid:durableId="1708874101">
    <w:abstractNumId w:val="9"/>
  </w:num>
  <w:num w:numId="13" w16cid:durableId="754522269">
    <w:abstractNumId w:val="7"/>
  </w:num>
  <w:num w:numId="14" w16cid:durableId="2088840914">
    <w:abstractNumId w:val="6"/>
  </w:num>
  <w:num w:numId="15" w16cid:durableId="1843545073">
    <w:abstractNumId w:val="5"/>
  </w:num>
  <w:num w:numId="16" w16cid:durableId="703597332">
    <w:abstractNumId w:val="4"/>
  </w:num>
  <w:num w:numId="17" w16cid:durableId="785000286">
    <w:abstractNumId w:val="8"/>
  </w:num>
  <w:num w:numId="18" w16cid:durableId="238953400">
    <w:abstractNumId w:val="3"/>
  </w:num>
  <w:num w:numId="19" w16cid:durableId="240718750">
    <w:abstractNumId w:val="2"/>
  </w:num>
  <w:num w:numId="20" w16cid:durableId="1150056640">
    <w:abstractNumId w:val="1"/>
  </w:num>
  <w:num w:numId="21" w16cid:durableId="1104959463">
    <w:abstractNumId w:val="0"/>
  </w:num>
  <w:num w:numId="22" w16cid:durableId="1908294544">
    <w:abstractNumId w:val="35"/>
  </w:num>
  <w:num w:numId="23" w16cid:durableId="685864822">
    <w:abstractNumId w:val="28"/>
  </w:num>
  <w:num w:numId="24" w16cid:durableId="1001587249">
    <w:abstractNumId w:val="42"/>
  </w:num>
  <w:num w:numId="25" w16cid:durableId="968122515">
    <w:abstractNumId w:val="18"/>
  </w:num>
  <w:num w:numId="26" w16cid:durableId="634796850">
    <w:abstractNumId w:val="12"/>
  </w:num>
  <w:num w:numId="27" w16cid:durableId="443118459">
    <w:abstractNumId w:val="10"/>
  </w:num>
  <w:num w:numId="28" w16cid:durableId="2013530309">
    <w:abstractNumId w:val="50"/>
  </w:num>
  <w:num w:numId="29" w16cid:durableId="815679510">
    <w:abstractNumId w:val="22"/>
  </w:num>
  <w:num w:numId="30" w16cid:durableId="1196581266">
    <w:abstractNumId w:val="24"/>
  </w:num>
  <w:num w:numId="31" w16cid:durableId="1897859470">
    <w:abstractNumId w:val="16"/>
  </w:num>
  <w:num w:numId="32" w16cid:durableId="971062332">
    <w:abstractNumId w:val="37"/>
  </w:num>
  <w:num w:numId="33" w16cid:durableId="94789993">
    <w:abstractNumId w:val="36"/>
  </w:num>
  <w:num w:numId="34" w16cid:durableId="1659503698">
    <w:abstractNumId w:val="45"/>
  </w:num>
  <w:num w:numId="35" w16cid:durableId="1591040422">
    <w:abstractNumId w:val="34"/>
  </w:num>
  <w:num w:numId="36" w16cid:durableId="1419673470">
    <w:abstractNumId w:val="21"/>
  </w:num>
  <w:num w:numId="37" w16cid:durableId="1734892302">
    <w:abstractNumId w:val="31"/>
  </w:num>
  <w:num w:numId="38" w16cid:durableId="1844080336">
    <w:abstractNumId w:val="19"/>
  </w:num>
  <w:num w:numId="39" w16cid:durableId="1972897511">
    <w:abstractNumId w:val="46"/>
  </w:num>
  <w:num w:numId="40" w16cid:durableId="2063628921">
    <w:abstractNumId w:val="11"/>
  </w:num>
  <w:num w:numId="41" w16cid:durableId="160119706">
    <w:abstractNumId w:val="17"/>
  </w:num>
  <w:num w:numId="42" w16cid:durableId="2031950908">
    <w:abstractNumId w:val="25"/>
  </w:num>
  <w:num w:numId="43" w16cid:durableId="1433863664">
    <w:abstractNumId w:val="43"/>
  </w:num>
  <w:num w:numId="44" w16cid:durableId="1647200707">
    <w:abstractNumId w:val="40"/>
  </w:num>
  <w:num w:numId="45" w16cid:durableId="487940459">
    <w:abstractNumId w:val="14"/>
  </w:num>
  <w:num w:numId="46" w16cid:durableId="1836527441">
    <w:abstractNumId w:val="49"/>
  </w:num>
  <w:num w:numId="47" w16cid:durableId="507865064">
    <w:abstractNumId w:val="47"/>
  </w:num>
  <w:num w:numId="48" w16cid:durableId="1449661697">
    <w:abstractNumId w:val="44"/>
  </w:num>
  <w:num w:numId="49" w16cid:durableId="2112243565">
    <w:abstractNumId w:val="39"/>
  </w:num>
  <w:num w:numId="50" w16cid:durableId="122311201">
    <w:abstractNumId w:val="15"/>
  </w:num>
  <w:num w:numId="51" w16cid:durableId="2788827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stylePaneFormatFilter w:val="9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A0B"/>
    <w:rsid w:val="0001755B"/>
    <w:rsid w:val="000B2B8E"/>
    <w:rsid w:val="000F104B"/>
    <w:rsid w:val="00120C22"/>
    <w:rsid w:val="001A7997"/>
    <w:rsid w:val="001D1A8B"/>
    <w:rsid w:val="00231238"/>
    <w:rsid w:val="00244ADA"/>
    <w:rsid w:val="00276761"/>
    <w:rsid w:val="00304A7D"/>
    <w:rsid w:val="00336390"/>
    <w:rsid w:val="00386421"/>
    <w:rsid w:val="003E7D2F"/>
    <w:rsid w:val="0044441C"/>
    <w:rsid w:val="004E23FD"/>
    <w:rsid w:val="004E441C"/>
    <w:rsid w:val="0055795E"/>
    <w:rsid w:val="00587BAE"/>
    <w:rsid w:val="0059557E"/>
    <w:rsid w:val="005B0299"/>
    <w:rsid w:val="00640CB2"/>
    <w:rsid w:val="006475F8"/>
    <w:rsid w:val="006C29B6"/>
    <w:rsid w:val="006E7355"/>
    <w:rsid w:val="00730E74"/>
    <w:rsid w:val="00787358"/>
    <w:rsid w:val="007C03DE"/>
    <w:rsid w:val="007C23B1"/>
    <w:rsid w:val="00810A8F"/>
    <w:rsid w:val="00887B7E"/>
    <w:rsid w:val="0089287F"/>
    <w:rsid w:val="00897A06"/>
    <w:rsid w:val="008E0A0B"/>
    <w:rsid w:val="008E7369"/>
    <w:rsid w:val="00976E9C"/>
    <w:rsid w:val="00A03C13"/>
    <w:rsid w:val="00A146B1"/>
    <w:rsid w:val="00B02F4F"/>
    <w:rsid w:val="00BE69F1"/>
    <w:rsid w:val="00C61430"/>
    <w:rsid w:val="00D012B2"/>
    <w:rsid w:val="00D03F61"/>
    <w:rsid w:val="00D15B34"/>
    <w:rsid w:val="00D16D91"/>
    <w:rsid w:val="00DC3E43"/>
    <w:rsid w:val="00DC42B1"/>
    <w:rsid w:val="00DD0B74"/>
    <w:rsid w:val="00E52FB6"/>
    <w:rsid w:val="00EC5A86"/>
    <w:rsid w:val="00F35536"/>
    <w:rsid w:val="00FE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1C228"/>
  <w15:chartTrackingRefBased/>
  <w15:docId w15:val="{91E39A94-FA25-4E0F-A5EE-6D44990A3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10A8F"/>
    <w:pPr>
      <w:spacing w:after="160" w:line="259" w:lineRule="auto"/>
    </w:pPr>
    <w:rPr>
      <w:sz w:val="22"/>
      <w:szCs w:val="22"/>
      <w:lang w:eastAsia="en-US"/>
    </w:rPr>
  </w:style>
  <w:style w:type="paragraph" w:styleId="11">
    <w:name w:val="heading 1"/>
    <w:basedOn w:val="a1"/>
    <w:next w:val="a1"/>
    <w:link w:val="12"/>
    <w:uiPriority w:val="9"/>
    <w:qFormat/>
    <w:rsid w:val="00D012B2"/>
    <w:pPr>
      <w:keepNext/>
      <w:keepLines/>
      <w:spacing w:before="240" w:after="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paragraph" w:styleId="20">
    <w:name w:val="heading 2"/>
    <w:basedOn w:val="a1"/>
    <w:next w:val="a1"/>
    <w:link w:val="21"/>
    <w:uiPriority w:val="9"/>
    <w:unhideWhenUsed/>
    <w:qFormat/>
    <w:rsid w:val="00D03F61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DD0B74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0">
    <w:name w:val="Заг1"/>
    <w:basedOn w:val="a1"/>
    <w:next w:val="2"/>
    <w:link w:val="13"/>
    <w:qFormat/>
    <w:rsid w:val="00304A7D"/>
    <w:pPr>
      <w:pageBreakBefore/>
      <w:numPr>
        <w:numId w:val="2"/>
      </w:numPr>
      <w:spacing w:after="120" w:line="360" w:lineRule="auto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2">
    <w:name w:val="Заг2"/>
    <w:basedOn w:val="a1"/>
    <w:next w:val="3"/>
    <w:link w:val="22"/>
    <w:qFormat/>
    <w:rsid w:val="00304A7D"/>
    <w:pPr>
      <w:numPr>
        <w:ilvl w:val="1"/>
        <w:numId w:val="2"/>
      </w:numPr>
      <w:spacing w:before="240" w:after="240" w:line="360" w:lineRule="auto"/>
      <w:jc w:val="center"/>
      <w:outlineLvl w:val="1"/>
    </w:pPr>
    <w:rPr>
      <w:rFonts w:ascii="Times New Roman" w:hAnsi="Times New Roman"/>
      <w:b/>
      <w:sz w:val="28"/>
      <w:szCs w:val="28"/>
    </w:rPr>
  </w:style>
  <w:style w:type="character" w:customStyle="1" w:styleId="13">
    <w:name w:val="Заг1 Знак"/>
    <w:link w:val="10"/>
    <w:rsid w:val="00304A7D"/>
    <w:rPr>
      <w:rFonts w:ascii="Times New Roman" w:hAnsi="Times New Roman"/>
      <w:b/>
      <w:sz w:val="28"/>
      <w:szCs w:val="28"/>
      <w:lang w:eastAsia="en-US"/>
    </w:rPr>
  </w:style>
  <w:style w:type="paragraph" w:customStyle="1" w:styleId="3">
    <w:name w:val="Заг3"/>
    <w:basedOn w:val="a1"/>
    <w:next w:val="14"/>
    <w:link w:val="32"/>
    <w:qFormat/>
    <w:rsid w:val="00304A7D"/>
    <w:pPr>
      <w:numPr>
        <w:ilvl w:val="2"/>
        <w:numId w:val="2"/>
      </w:numPr>
      <w:spacing w:before="120" w:after="120" w:line="360" w:lineRule="auto"/>
      <w:jc w:val="center"/>
      <w:outlineLvl w:val="2"/>
    </w:pPr>
    <w:rPr>
      <w:rFonts w:ascii="Times New Roman" w:hAnsi="Times New Roman"/>
      <w:sz w:val="28"/>
      <w:szCs w:val="28"/>
    </w:rPr>
  </w:style>
  <w:style w:type="character" w:customStyle="1" w:styleId="22">
    <w:name w:val="Заг2 Знак"/>
    <w:link w:val="2"/>
    <w:rsid w:val="00304A7D"/>
    <w:rPr>
      <w:rFonts w:ascii="Times New Roman" w:hAnsi="Times New Roman"/>
      <w:b/>
      <w:sz w:val="28"/>
      <w:szCs w:val="28"/>
      <w:lang w:eastAsia="en-US"/>
    </w:rPr>
  </w:style>
  <w:style w:type="paragraph" w:customStyle="1" w:styleId="14">
    <w:name w:val="1"/>
    <w:basedOn w:val="a1"/>
    <w:link w:val="15"/>
    <w:qFormat/>
    <w:rsid w:val="00DD0B74"/>
    <w:pPr>
      <w:tabs>
        <w:tab w:val="right" w:leader="underscore" w:pos="9356"/>
      </w:tabs>
      <w:spacing w:after="0" w:line="360" w:lineRule="auto"/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32">
    <w:name w:val="Заг3 Знак"/>
    <w:link w:val="3"/>
    <w:rsid w:val="00304A7D"/>
    <w:rPr>
      <w:rFonts w:ascii="Times New Roman" w:hAnsi="Times New Roman"/>
      <w:sz w:val="28"/>
      <w:szCs w:val="28"/>
      <w:lang w:eastAsia="en-US"/>
    </w:rPr>
  </w:style>
  <w:style w:type="numbering" w:customStyle="1" w:styleId="1">
    <w:name w:val="Спс1"/>
    <w:uiPriority w:val="99"/>
    <w:rsid w:val="00DC3E43"/>
    <w:pPr>
      <w:numPr>
        <w:numId w:val="1"/>
      </w:numPr>
    </w:pPr>
  </w:style>
  <w:style w:type="character" w:customStyle="1" w:styleId="15">
    <w:name w:val="1 Знак"/>
    <w:link w:val="14"/>
    <w:rsid w:val="00DD0B74"/>
    <w:rPr>
      <w:rFonts w:ascii="Times New Roman" w:hAnsi="Times New Roman"/>
      <w:sz w:val="28"/>
      <w:szCs w:val="28"/>
      <w:lang w:eastAsia="en-US"/>
    </w:rPr>
  </w:style>
  <w:style w:type="paragraph" w:customStyle="1" w:styleId="16">
    <w:name w:val="Стиль1"/>
    <w:basedOn w:val="3"/>
    <w:link w:val="17"/>
    <w:qFormat/>
    <w:rsid w:val="00F35536"/>
  </w:style>
  <w:style w:type="paragraph" w:customStyle="1" w:styleId="a5">
    <w:name w:val="Рис"/>
    <w:basedOn w:val="14"/>
    <w:link w:val="a6"/>
    <w:qFormat/>
    <w:rsid w:val="00F35536"/>
  </w:style>
  <w:style w:type="character" w:customStyle="1" w:styleId="17">
    <w:name w:val="Стиль1 Знак"/>
    <w:link w:val="16"/>
    <w:rsid w:val="00F35536"/>
    <w:rPr>
      <w:rFonts w:ascii="Times New Roman" w:eastAsia="Calibri" w:hAnsi="Times New Roman" w:cs="Times New Roman"/>
      <w:sz w:val="28"/>
      <w:szCs w:val="28"/>
    </w:rPr>
  </w:style>
  <w:style w:type="paragraph" w:customStyle="1" w:styleId="a7">
    <w:name w:val="ТаблНазв"/>
    <w:basedOn w:val="14"/>
    <w:link w:val="a8"/>
    <w:qFormat/>
    <w:rsid w:val="00F35536"/>
  </w:style>
  <w:style w:type="character" w:customStyle="1" w:styleId="a6">
    <w:name w:val="Рис Знак"/>
    <w:link w:val="a5"/>
    <w:rsid w:val="00F35536"/>
    <w:rPr>
      <w:rFonts w:ascii="Times New Roman" w:eastAsia="Calibri" w:hAnsi="Times New Roman" w:cs="Times New Roman"/>
      <w:sz w:val="28"/>
      <w:szCs w:val="28"/>
    </w:rPr>
  </w:style>
  <w:style w:type="paragraph" w:customStyle="1" w:styleId="a0">
    <w:name w:val="фывс"/>
    <w:basedOn w:val="14"/>
    <w:link w:val="a9"/>
    <w:rsid w:val="0055795E"/>
    <w:pPr>
      <w:numPr>
        <w:numId w:val="3"/>
      </w:numPr>
    </w:pPr>
  </w:style>
  <w:style w:type="character" w:customStyle="1" w:styleId="a8">
    <w:name w:val="ТаблНазв Знак"/>
    <w:link w:val="a7"/>
    <w:rsid w:val="00F35536"/>
    <w:rPr>
      <w:rFonts w:ascii="Times New Roman" w:eastAsia="Calibri" w:hAnsi="Times New Roman" w:cs="Times New Roman"/>
      <w:sz w:val="28"/>
      <w:szCs w:val="28"/>
    </w:rPr>
  </w:style>
  <w:style w:type="character" w:customStyle="1" w:styleId="a9">
    <w:name w:val="фывс Знак"/>
    <w:link w:val="a0"/>
    <w:rsid w:val="0055795E"/>
    <w:rPr>
      <w:rFonts w:ascii="Times New Roman" w:eastAsia="Calibri" w:hAnsi="Times New Roman" w:cs="Times New Roman"/>
      <w:sz w:val="28"/>
      <w:szCs w:val="28"/>
    </w:rPr>
  </w:style>
  <w:style w:type="numbering" w:customStyle="1" w:styleId="aa">
    <w:name w:val="СписНум"/>
    <w:uiPriority w:val="99"/>
    <w:rsid w:val="00FE6BC5"/>
  </w:style>
  <w:style w:type="numbering" w:customStyle="1" w:styleId="a">
    <w:name w:val="СписМарк"/>
    <w:uiPriority w:val="99"/>
    <w:rsid w:val="00DC3E43"/>
    <w:pPr>
      <w:numPr>
        <w:numId w:val="8"/>
      </w:numPr>
    </w:pPr>
  </w:style>
  <w:style w:type="character" w:styleId="ab">
    <w:name w:val="Hyperlink"/>
    <w:uiPriority w:val="99"/>
    <w:unhideWhenUsed/>
    <w:rsid w:val="00787358"/>
    <w:rPr>
      <w:color w:val="0563C1"/>
      <w:u w:val="single"/>
    </w:rPr>
  </w:style>
  <w:style w:type="paragraph" w:styleId="18">
    <w:name w:val="toc 1"/>
    <w:basedOn w:val="a1"/>
    <w:next w:val="a1"/>
    <w:autoRedefine/>
    <w:uiPriority w:val="39"/>
    <w:unhideWhenUsed/>
    <w:qFormat/>
    <w:rsid w:val="00787358"/>
    <w:pPr>
      <w:spacing w:after="0" w:line="360" w:lineRule="auto"/>
      <w:ind w:left="425" w:right="397" w:hanging="425"/>
    </w:pPr>
    <w:rPr>
      <w:rFonts w:ascii="Times New Roman" w:hAnsi="Times New Roman"/>
      <w:caps/>
      <w:sz w:val="28"/>
    </w:rPr>
  </w:style>
  <w:style w:type="paragraph" w:styleId="23">
    <w:name w:val="toc 2"/>
    <w:basedOn w:val="a1"/>
    <w:next w:val="a1"/>
    <w:autoRedefine/>
    <w:uiPriority w:val="39"/>
    <w:unhideWhenUsed/>
    <w:rsid w:val="00787358"/>
    <w:pPr>
      <w:spacing w:after="0" w:line="360" w:lineRule="auto"/>
      <w:ind w:left="992" w:right="397" w:hanging="567"/>
    </w:pPr>
    <w:rPr>
      <w:rFonts w:ascii="Times New Roman" w:hAnsi="Times New Roman"/>
      <w:sz w:val="28"/>
    </w:rPr>
  </w:style>
  <w:style w:type="paragraph" w:styleId="33">
    <w:name w:val="toc 3"/>
    <w:basedOn w:val="a1"/>
    <w:next w:val="a1"/>
    <w:autoRedefine/>
    <w:uiPriority w:val="39"/>
    <w:unhideWhenUsed/>
    <w:rsid w:val="00787358"/>
    <w:pPr>
      <w:spacing w:after="0" w:line="360" w:lineRule="auto"/>
      <w:ind w:left="1219" w:right="397" w:hanging="794"/>
    </w:pPr>
    <w:rPr>
      <w:rFonts w:ascii="Times New Roman" w:hAnsi="Times New Roman"/>
      <w:sz w:val="28"/>
    </w:rPr>
  </w:style>
  <w:style w:type="character" w:customStyle="1" w:styleId="12">
    <w:name w:val="Заголовок 1 Знак"/>
    <w:link w:val="11"/>
    <w:uiPriority w:val="9"/>
    <w:rsid w:val="00D012B2"/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ac">
    <w:name w:val="TOC Heading"/>
    <w:basedOn w:val="11"/>
    <w:next w:val="a1"/>
    <w:uiPriority w:val="39"/>
    <w:unhideWhenUsed/>
    <w:qFormat/>
    <w:rsid w:val="00D012B2"/>
    <w:pPr>
      <w:outlineLvl w:val="9"/>
    </w:pPr>
    <w:rPr>
      <w:lang w:eastAsia="ru-RU"/>
    </w:rPr>
  </w:style>
  <w:style w:type="paragraph" w:customStyle="1" w:styleId="C">
    <w:name w:val="CписНум"/>
    <w:basedOn w:val="14"/>
    <w:link w:val="C1"/>
    <w:qFormat/>
    <w:rsid w:val="00BE69F1"/>
    <w:pPr>
      <w:numPr>
        <w:numId w:val="33"/>
      </w:numPr>
    </w:pPr>
  </w:style>
  <w:style w:type="paragraph" w:customStyle="1" w:styleId="C0">
    <w:name w:val="CписМарк"/>
    <w:basedOn w:val="C"/>
    <w:link w:val="C2"/>
    <w:qFormat/>
    <w:rsid w:val="00DD0B74"/>
    <w:pPr>
      <w:numPr>
        <w:numId w:val="32"/>
      </w:numPr>
      <w:tabs>
        <w:tab w:val="clear" w:pos="9356"/>
      </w:tabs>
      <w:ind w:left="0" w:firstLine="624"/>
    </w:pPr>
  </w:style>
  <w:style w:type="character" w:customStyle="1" w:styleId="C1">
    <w:name w:val="CписНум Знак"/>
    <w:link w:val="C"/>
    <w:rsid w:val="001A7997"/>
    <w:rPr>
      <w:rFonts w:ascii="Times New Roman" w:eastAsia="Calibri" w:hAnsi="Times New Roman" w:cs="Times New Roman"/>
      <w:sz w:val="28"/>
      <w:szCs w:val="28"/>
    </w:rPr>
  </w:style>
  <w:style w:type="numbering" w:customStyle="1" w:styleId="ad">
    <w:name w:val="СписНум"/>
    <w:next w:val="aa"/>
    <w:uiPriority w:val="99"/>
    <w:rsid w:val="00FE6BC5"/>
  </w:style>
  <w:style w:type="character" w:customStyle="1" w:styleId="C2">
    <w:name w:val="CписМарк Знак"/>
    <w:link w:val="C0"/>
    <w:rsid w:val="00DD0B74"/>
    <w:rPr>
      <w:rFonts w:ascii="Times New Roman" w:hAnsi="Times New Roman"/>
      <w:sz w:val="28"/>
      <w:szCs w:val="28"/>
      <w:lang w:eastAsia="en-US"/>
    </w:rPr>
  </w:style>
  <w:style w:type="character" w:customStyle="1" w:styleId="21">
    <w:name w:val="Заголовок 2 Знак"/>
    <w:link w:val="20"/>
    <w:uiPriority w:val="9"/>
    <w:rsid w:val="00D03F61"/>
    <w:rPr>
      <w:rFonts w:ascii="Calibri Light" w:eastAsia="Times New Roman" w:hAnsi="Calibri Light" w:cs="Times New Roman"/>
      <w:color w:val="2E74B5"/>
      <w:sz w:val="26"/>
      <w:szCs w:val="26"/>
    </w:rPr>
  </w:style>
  <w:style w:type="table" w:styleId="ae">
    <w:name w:val="Table Grid"/>
    <w:basedOn w:val="a3"/>
    <w:uiPriority w:val="39"/>
    <w:rsid w:val="00D03F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1">
    <w:name w:val="Заголовок 3 Знак"/>
    <w:basedOn w:val="a2"/>
    <w:link w:val="30"/>
    <w:uiPriority w:val="9"/>
    <w:semiHidden/>
    <w:rsid w:val="00DD0B74"/>
    <w:rPr>
      <w:rFonts w:asciiTheme="majorHAnsi" w:eastAsiaTheme="majorEastAsia" w:hAnsiTheme="majorHAnsi" w:cstheme="majorBidi"/>
      <w:b/>
      <w:bCs/>
      <w:sz w:val="26"/>
      <w:szCs w:val="26"/>
      <w:lang w:eastAsia="en-US"/>
    </w:rPr>
  </w:style>
  <w:style w:type="paragraph" w:styleId="af">
    <w:name w:val="header"/>
    <w:basedOn w:val="a1"/>
    <w:link w:val="af0"/>
    <w:uiPriority w:val="99"/>
    <w:unhideWhenUsed/>
    <w:rsid w:val="00244A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2"/>
    <w:link w:val="af"/>
    <w:uiPriority w:val="99"/>
    <w:rsid w:val="00244ADA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244A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2"/>
    <w:link w:val="af1"/>
    <w:uiPriority w:val="99"/>
    <w:rsid w:val="00244ADA"/>
    <w:rPr>
      <w:sz w:val="22"/>
      <w:szCs w:val="22"/>
      <w:lang w:eastAsia="en-US"/>
    </w:rPr>
  </w:style>
  <w:style w:type="character" w:styleId="af3">
    <w:name w:val="Strong"/>
    <w:basedOn w:val="a2"/>
    <w:uiPriority w:val="22"/>
    <w:qFormat/>
    <w:rsid w:val="00244ADA"/>
    <w:rPr>
      <w:b/>
      <w:bCs/>
    </w:rPr>
  </w:style>
  <w:style w:type="paragraph" w:styleId="af4">
    <w:name w:val="Normal (Web)"/>
    <w:basedOn w:val="a1"/>
    <w:uiPriority w:val="99"/>
    <w:semiHidden/>
    <w:unhideWhenUsed/>
    <w:rsid w:val="00244ADA"/>
    <w:rPr>
      <w:rFonts w:ascii="Times New Roman" w:hAnsi="Times New Roman"/>
      <w:sz w:val="24"/>
      <w:szCs w:val="24"/>
    </w:rPr>
  </w:style>
  <w:style w:type="character" w:styleId="af5">
    <w:name w:val="Unresolved Mention"/>
    <w:basedOn w:val="a2"/>
    <w:uiPriority w:val="99"/>
    <w:semiHidden/>
    <w:unhideWhenUsed/>
    <w:rsid w:val="00244A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y\Documents\&#1053;&#1072;&#1089;&#1090;&#1088;&#1072;&#1080;&#1074;&#1072;&#1077;&#1084;&#1099;&#1077;%20&#1096;&#1072;&#1073;&#1083;&#1086;&#1085;&#1099;%20Office\&#1096;&#1072;&#1073;&#1083;&#1086;&#1085;_&#1076;&#1083;&#1103;_&#1076;&#1080;&#1087;&#1083;&#1086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82E416-448B-4E71-B52E-653D41AA7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шаблон_для_диплома.dotx</Template>
  <TotalTime>9</TotalTime>
  <Pages>33</Pages>
  <Words>5511</Words>
  <Characters>31418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ФГБОУ ВО "КубГУ"</Company>
  <LinksUpToDate>false</LinksUpToDate>
  <CharactersWithSpaces>36856</CharactersWithSpaces>
  <SharedDoc>false</SharedDoc>
  <HLinks>
    <vt:vector size="18" baseType="variant"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_Toc84332426</vt:lpwstr>
      </vt:variant>
      <vt:variant>
        <vt:i4>1114171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_Toc84332425</vt:lpwstr>
      </vt:variant>
      <vt:variant>
        <vt:i4>1048635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_Toc84332424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1</cp:revision>
  <dcterms:created xsi:type="dcterms:W3CDTF">2026-03-16T07:37:00Z</dcterms:created>
  <dcterms:modified xsi:type="dcterms:W3CDTF">2026-03-16T07:46:00Z</dcterms:modified>
</cp:coreProperties>
</file>